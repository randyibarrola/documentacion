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66679" w14:textId="223D04DA" w:rsidR="007248D2" w:rsidRDefault="00F244A8" w:rsidP="003F764E">
      <w:pPr>
        <w:ind w:firstLine="567"/>
        <w:jc w:val="right"/>
      </w:pPr>
      <w:bookmarkStart w:id="0" w:name="Code"/>
      <w:r>
        <w:rPr>
          <w:color w:val="999999"/>
        </w:rPr>
        <w:t>SUPERCINES–APP</w:t>
      </w:r>
      <w:r w:rsidR="00842FF9">
        <w:rPr>
          <w:color w:val="999999"/>
        </w:rPr>
        <w:t>MO</w:t>
      </w:r>
      <w:r>
        <w:rPr>
          <w:color w:val="999999"/>
        </w:rPr>
        <w:t>VIL</w:t>
      </w:r>
      <w:bookmarkEnd w:id="0"/>
    </w:p>
    <w:p w14:paraId="5DA5EDEC" w14:textId="77777777" w:rsidR="00CB01CE" w:rsidRDefault="00CB01CE">
      <w:pPr>
        <w:jc w:val="right"/>
      </w:pPr>
    </w:p>
    <w:p w14:paraId="41A558E4" w14:textId="77777777" w:rsidR="00CB01CE" w:rsidRDefault="00CB01CE">
      <w:pPr>
        <w:jc w:val="right"/>
      </w:pPr>
    </w:p>
    <w:p w14:paraId="7F4FFAB7" w14:textId="77777777" w:rsidR="00CB01CE" w:rsidRDefault="00CB01CE">
      <w:pPr>
        <w:jc w:val="right"/>
      </w:pPr>
    </w:p>
    <w:p w14:paraId="3A524128" w14:textId="77777777" w:rsidR="00CB01CE" w:rsidRDefault="00CB01CE">
      <w:pPr>
        <w:jc w:val="right"/>
      </w:pPr>
    </w:p>
    <w:p w14:paraId="009A6CFC" w14:textId="77777777" w:rsidR="00CB01CE" w:rsidRDefault="00CB01CE">
      <w:pPr>
        <w:jc w:val="right"/>
      </w:pPr>
    </w:p>
    <w:p w14:paraId="3F539DAB" w14:textId="77777777" w:rsidR="00CB01CE" w:rsidRDefault="00CB01CE">
      <w:pPr>
        <w:jc w:val="right"/>
      </w:pPr>
    </w:p>
    <w:p w14:paraId="05D483B7" w14:textId="77777777" w:rsidR="00CB01CE" w:rsidRDefault="00CB01CE">
      <w:pPr>
        <w:jc w:val="right"/>
      </w:pPr>
    </w:p>
    <w:p w14:paraId="44CDB336" w14:textId="77777777" w:rsidR="00CB01CE" w:rsidRDefault="00CB01CE">
      <w:pPr>
        <w:jc w:val="right"/>
      </w:pPr>
    </w:p>
    <w:p w14:paraId="2260ED25" w14:textId="77777777" w:rsidR="00CB01CE" w:rsidRDefault="00CB01CE">
      <w:pPr>
        <w:jc w:val="right"/>
      </w:pPr>
    </w:p>
    <w:p w14:paraId="7B7665B3" w14:textId="77777777" w:rsidR="00CB01CE" w:rsidRDefault="00CB01CE">
      <w:pPr>
        <w:jc w:val="right"/>
      </w:pPr>
    </w:p>
    <w:p w14:paraId="08288C40" w14:textId="77777777" w:rsidR="00CB01CE" w:rsidRDefault="00CB01CE">
      <w:pPr>
        <w:jc w:val="right"/>
      </w:pPr>
    </w:p>
    <w:p w14:paraId="16992F6C" w14:textId="77777777" w:rsidR="00CB01CE" w:rsidRDefault="00CB01CE">
      <w:pPr>
        <w:jc w:val="right"/>
      </w:pPr>
    </w:p>
    <w:p w14:paraId="0DBCF03E" w14:textId="77777777" w:rsidR="00CB01CE" w:rsidRDefault="00CB01CE">
      <w:pPr>
        <w:jc w:val="right"/>
      </w:pPr>
    </w:p>
    <w:p w14:paraId="2459423B" w14:textId="77777777" w:rsidR="00CB01CE" w:rsidRDefault="00CB01CE">
      <w:pPr>
        <w:jc w:val="right"/>
      </w:pPr>
    </w:p>
    <w:p w14:paraId="0F4EA4C2" w14:textId="77777777" w:rsidR="00CB01CE" w:rsidRDefault="00CB01CE">
      <w:pPr>
        <w:jc w:val="right"/>
      </w:pPr>
    </w:p>
    <w:p w14:paraId="5713595A" w14:textId="77777777" w:rsidR="00CB01CE" w:rsidRDefault="00CB01CE">
      <w:pPr>
        <w:jc w:val="right"/>
      </w:pPr>
    </w:p>
    <w:p w14:paraId="1C57B859" w14:textId="77777777" w:rsidR="00CB01CE" w:rsidRDefault="00CB01CE">
      <w:pPr>
        <w:jc w:val="right"/>
      </w:pPr>
    </w:p>
    <w:p w14:paraId="6C480253" w14:textId="761E571A" w:rsidR="00CB01CE" w:rsidRPr="00472365" w:rsidRDefault="00F244A8">
      <w:pPr>
        <w:spacing w:before="100"/>
        <w:jc w:val="right"/>
        <w:rPr>
          <w:b/>
          <w:bCs/>
          <w:sz w:val="56"/>
        </w:rPr>
      </w:pPr>
      <w:r>
        <w:rPr>
          <w:b/>
          <w:sz w:val="36"/>
        </w:rPr>
        <w:fldChar w:fldCharType="begin"/>
      </w:r>
      <w:r>
        <w:rPr>
          <w:b/>
          <w:sz w:val="36"/>
        </w:rPr>
        <w:instrText xml:space="preserve"> TITLE  "Propuesta Referencial"  \* MERGEFORMAT </w:instrText>
      </w:r>
      <w:r>
        <w:rPr>
          <w:b/>
          <w:sz w:val="36"/>
        </w:rPr>
        <w:fldChar w:fldCharType="separate"/>
      </w:r>
      <w:r w:rsidR="00351E29">
        <w:rPr>
          <w:b/>
          <w:sz w:val="36"/>
        </w:rPr>
        <w:t>Documentación</w:t>
      </w:r>
      <w:r>
        <w:rPr>
          <w:b/>
          <w:sz w:val="36"/>
        </w:rPr>
        <w:t xml:space="preserve"> </w:t>
      </w:r>
      <w:r w:rsidR="00351E29">
        <w:rPr>
          <w:b/>
          <w:sz w:val="36"/>
        </w:rPr>
        <w:t>de</w:t>
      </w:r>
      <w:r w:rsidR="00842FF9">
        <w:rPr>
          <w:b/>
          <w:sz w:val="36"/>
        </w:rPr>
        <w:t xml:space="preserve"> </w:t>
      </w:r>
      <w:r w:rsidR="00D27EAF">
        <w:rPr>
          <w:b/>
          <w:sz w:val="36"/>
        </w:rPr>
        <w:t>Manual de Usuarios</w:t>
      </w:r>
      <w:r>
        <w:rPr>
          <w:b/>
          <w:sz w:val="36"/>
        </w:rPr>
        <w:fldChar w:fldCharType="end"/>
      </w:r>
    </w:p>
    <w:p w14:paraId="218E1BBF" w14:textId="77777777" w:rsidR="00CB01CE" w:rsidRPr="003E1F0C" w:rsidRDefault="00F244A8">
      <w:pPr>
        <w:spacing w:before="100"/>
        <w:jc w:val="right"/>
        <w:rPr>
          <w:i/>
          <w:iCs/>
          <w:sz w:val="48"/>
        </w:rPr>
      </w:pPr>
      <w:r>
        <w:rPr>
          <w:i/>
          <w:sz w:val="32"/>
        </w:rPr>
        <w:fldChar w:fldCharType="begin"/>
      </w:r>
      <w:r>
        <w:rPr>
          <w:i/>
          <w:sz w:val="32"/>
        </w:rPr>
        <w:instrText xml:space="preserve"> SUBJECT  "Proyecto Móvil SUPERCINES"  \* MERGEFORMAT </w:instrText>
      </w:r>
      <w:r>
        <w:rPr>
          <w:i/>
          <w:sz w:val="32"/>
        </w:rPr>
        <w:fldChar w:fldCharType="separate"/>
      </w:r>
      <w:r>
        <w:rPr>
          <w:i/>
          <w:sz w:val="32"/>
        </w:rPr>
        <w:t>Proyecto Móvil SUPERCINES</w:t>
      </w:r>
      <w:r>
        <w:rPr>
          <w:i/>
          <w:sz w:val="32"/>
        </w:rPr>
        <w:fldChar w:fldCharType="end"/>
      </w:r>
    </w:p>
    <w:p w14:paraId="63CB2FF2" w14:textId="77777777" w:rsidR="00CB01CE" w:rsidRDefault="00CB01CE">
      <w:pPr>
        <w:spacing w:before="100"/>
        <w:jc w:val="right"/>
        <w:rPr>
          <w:sz w:val="32"/>
        </w:rPr>
      </w:pPr>
    </w:p>
    <w:p w14:paraId="04FB54A6" w14:textId="77777777" w:rsidR="00CB01CE" w:rsidRDefault="00CB01CE">
      <w:pPr>
        <w:jc w:val="right"/>
      </w:pPr>
    </w:p>
    <w:p w14:paraId="38EB0FD7" w14:textId="77777777" w:rsidR="00CB01CE" w:rsidRDefault="00CB01CE">
      <w:pPr>
        <w:jc w:val="right"/>
      </w:pPr>
    </w:p>
    <w:p w14:paraId="2CCB730A" w14:textId="77777777" w:rsidR="00CB01CE" w:rsidRDefault="00CB01CE">
      <w:pPr>
        <w:jc w:val="right"/>
      </w:pPr>
    </w:p>
    <w:p w14:paraId="1409087F" w14:textId="0CC447F0" w:rsidR="00CB01CE" w:rsidRDefault="00CB01CE">
      <w:pPr>
        <w:jc w:val="right"/>
      </w:pPr>
      <w:r>
        <w:t xml:space="preserve">Versión </w:t>
      </w:r>
      <w:bookmarkStart w:id="1" w:name="Version"/>
      <w:r w:rsidR="00351E29">
        <w:t>1</w:t>
      </w:r>
      <w:r w:rsidR="009C65C7">
        <w:t>.</w:t>
      </w:r>
      <w:r w:rsidR="000016CD">
        <w:t>0</w:t>
      </w:r>
      <w:bookmarkEnd w:id="1"/>
    </w:p>
    <w:p w14:paraId="3997BD04" w14:textId="77777777" w:rsidR="00CB01CE" w:rsidRDefault="00CB01CE">
      <w:pPr>
        <w:jc w:val="right"/>
      </w:pPr>
    </w:p>
    <w:p w14:paraId="0D3B03DE" w14:textId="77777777" w:rsidR="00CB01CE" w:rsidRDefault="00CB01CE">
      <w:pPr>
        <w:jc w:val="right"/>
      </w:pPr>
    </w:p>
    <w:p w14:paraId="2C102514" w14:textId="77777777" w:rsidR="00CB01CE" w:rsidRDefault="00CB01CE">
      <w:pPr>
        <w:jc w:val="right"/>
      </w:pPr>
    </w:p>
    <w:p w14:paraId="026B4A69" w14:textId="77777777" w:rsidR="00CB01CE" w:rsidRDefault="00CB01CE">
      <w:pPr>
        <w:jc w:val="center"/>
        <w:sectPr w:rsidR="00CB01CE" w:rsidSect="00EE4346">
          <w:headerReference w:type="default" r:id="rId9"/>
          <w:footerReference w:type="default" r:id="rId10"/>
          <w:pgSz w:w="11907" w:h="16840" w:code="9"/>
          <w:pgMar w:top="2523" w:right="1418" w:bottom="1985" w:left="1701" w:header="1843" w:footer="1155" w:gutter="0"/>
          <w:cols w:space="720"/>
          <w:docGrid w:linePitch="360"/>
        </w:sectPr>
      </w:pPr>
    </w:p>
    <w:p w14:paraId="69123EF6" w14:textId="77777777" w:rsidR="00CB01CE" w:rsidRDefault="00CB01CE">
      <w:pPr>
        <w:pStyle w:val="Title"/>
        <w:rPr>
          <w:sz w:val="28"/>
        </w:rPr>
      </w:pPr>
      <w:r>
        <w:rPr>
          <w:sz w:val="28"/>
        </w:rPr>
        <w:lastRenderedPageBreak/>
        <w:t>Información del Documento</w:t>
      </w:r>
    </w:p>
    <w:tbl>
      <w:tblPr>
        <w:tblW w:w="0" w:type="auto"/>
        <w:tblLook w:val="0000" w:firstRow="0" w:lastRow="0" w:firstColumn="0" w:lastColumn="0" w:noHBand="0" w:noVBand="0"/>
      </w:tblPr>
      <w:tblGrid>
        <w:gridCol w:w="1238"/>
        <w:gridCol w:w="7766"/>
      </w:tblGrid>
      <w:tr w:rsidR="00CB01CE" w14:paraId="3B928197" w14:textId="77777777">
        <w:tc>
          <w:tcPr>
            <w:tcW w:w="1238" w:type="dxa"/>
            <w:tcBorders>
              <w:top w:val="single" w:sz="12" w:space="0" w:color="808080"/>
            </w:tcBorders>
          </w:tcPr>
          <w:p w14:paraId="7C0652A2" w14:textId="77777777" w:rsidR="00CB01CE" w:rsidRDefault="00CB01CE">
            <w:pPr>
              <w:rPr>
                <w:smallCaps/>
              </w:rPr>
            </w:pPr>
            <w:r>
              <w:rPr>
                <w:smallCaps/>
              </w:rPr>
              <w:t>Título:</w:t>
            </w:r>
          </w:p>
        </w:tc>
        <w:tc>
          <w:tcPr>
            <w:tcW w:w="7766" w:type="dxa"/>
            <w:tcBorders>
              <w:top w:val="single" w:sz="12" w:space="0" w:color="808080"/>
            </w:tcBorders>
          </w:tcPr>
          <w:p w14:paraId="199D1DF2" w14:textId="355D290B" w:rsidR="00CB01CE" w:rsidRDefault="00D27EAF">
            <w:r>
              <w:t>Manual de usuarios</w:t>
            </w:r>
          </w:p>
        </w:tc>
      </w:tr>
      <w:tr w:rsidR="00CB01CE" w14:paraId="2B88E0E0" w14:textId="77777777">
        <w:tc>
          <w:tcPr>
            <w:tcW w:w="1238" w:type="dxa"/>
          </w:tcPr>
          <w:p w14:paraId="7E824BED" w14:textId="77777777" w:rsidR="00CB01CE" w:rsidRDefault="00CB01CE">
            <w:pPr>
              <w:rPr>
                <w:smallCaps/>
              </w:rPr>
            </w:pPr>
            <w:r>
              <w:rPr>
                <w:smallCaps/>
              </w:rPr>
              <w:t>Subtítulo:</w:t>
            </w:r>
          </w:p>
        </w:tc>
        <w:tc>
          <w:tcPr>
            <w:tcW w:w="7766" w:type="dxa"/>
          </w:tcPr>
          <w:p w14:paraId="67A7CDA3" w14:textId="77777777" w:rsidR="00CB01CE" w:rsidRDefault="0099161B">
            <w:fldSimple w:instr=" SUBJECT  \* MERGEFORMAT ">
              <w:r w:rsidR="00F244A8">
                <w:t>Proyecto Móvil SUPERCINES</w:t>
              </w:r>
            </w:fldSimple>
          </w:p>
        </w:tc>
      </w:tr>
      <w:tr w:rsidR="00CB01CE" w14:paraId="1DFF24B0" w14:textId="77777777">
        <w:tc>
          <w:tcPr>
            <w:tcW w:w="1238" w:type="dxa"/>
          </w:tcPr>
          <w:p w14:paraId="3D27B21D" w14:textId="77777777" w:rsidR="00CB01CE" w:rsidRDefault="00CB01CE">
            <w:pPr>
              <w:rPr>
                <w:smallCaps/>
              </w:rPr>
            </w:pPr>
            <w:r>
              <w:rPr>
                <w:smallCaps/>
              </w:rPr>
              <w:t>Versión:</w:t>
            </w:r>
          </w:p>
        </w:tc>
        <w:tc>
          <w:tcPr>
            <w:tcW w:w="7766" w:type="dxa"/>
          </w:tcPr>
          <w:p w14:paraId="36E8D9FA" w14:textId="55A9842B" w:rsidR="00CB01CE" w:rsidRDefault="0011550F" w:rsidP="00351E29">
            <w:r>
              <w:fldChar w:fldCharType="begin"/>
            </w:r>
            <w:r>
              <w:instrText xml:space="preserve"> REF Version \h  \* MERGEFORMAT </w:instrText>
            </w:r>
            <w:r>
              <w:fldChar w:fldCharType="separate"/>
            </w:r>
            <w:r w:rsidR="00390AD3">
              <w:t>1.0</w:t>
            </w:r>
            <w:r>
              <w:fldChar w:fldCharType="end"/>
            </w:r>
          </w:p>
        </w:tc>
      </w:tr>
      <w:tr w:rsidR="00CB01CE" w14:paraId="0CFFED45" w14:textId="77777777">
        <w:tc>
          <w:tcPr>
            <w:tcW w:w="1238" w:type="dxa"/>
          </w:tcPr>
          <w:p w14:paraId="602F37BF" w14:textId="77777777" w:rsidR="00CB01CE" w:rsidRDefault="00CB01CE">
            <w:pPr>
              <w:rPr>
                <w:smallCaps/>
              </w:rPr>
            </w:pPr>
            <w:r>
              <w:rPr>
                <w:smallCaps/>
              </w:rPr>
              <w:t>Archivo:</w:t>
            </w:r>
          </w:p>
        </w:tc>
        <w:tc>
          <w:tcPr>
            <w:tcW w:w="7766" w:type="dxa"/>
          </w:tcPr>
          <w:p w14:paraId="0E7A82FD" w14:textId="018BAA39" w:rsidR="00CB01CE" w:rsidRDefault="00D45B19" w:rsidP="00D27EAF">
            <w:r w:rsidRPr="00D45B19">
              <w:t xml:space="preserve">SUPERCINES </w:t>
            </w:r>
            <w:r w:rsidR="00D27EAF">
              <w:t>–</w:t>
            </w:r>
            <w:r w:rsidRPr="00D45B19">
              <w:t xml:space="preserve"> </w:t>
            </w:r>
            <w:r w:rsidR="00D27EAF">
              <w:t xml:space="preserve">Manual de Usuarios </w:t>
            </w:r>
            <w:r w:rsidRPr="00D45B19">
              <w:t>- V1.0</w:t>
            </w:r>
          </w:p>
        </w:tc>
      </w:tr>
      <w:tr w:rsidR="00CB01CE" w14:paraId="651643BD" w14:textId="77777777">
        <w:tc>
          <w:tcPr>
            <w:tcW w:w="1238" w:type="dxa"/>
          </w:tcPr>
          <w:p w14:paraId="513E1CDF" w14:textId="77777777" w:rsidR="00CB01CE" w:rsidRDefault="00CB01CE">
            <w:pPr>
              <w:rPr>
                <w:smallCaps/>
              </w:rPr>
            </w:pPr>
            <w:r>
              <w:rPr>
                <w:smallCaps/>
              </w:rPr>
              <w:t>Autor:</w:t>
            </w:r>
          </w:p>
        </w:tc>
        <w:tc>
          <w:tcPr>
            <w:tcW w:w="7766" w:type="dxa"/>
          </w:tcPr>
          <w:p w14:paraId="56E688AD" w14:textId="556FCEA8" w:rsidR="00CB01CE" w:rsidRDefault="00351E29" w:rsidP="00065121">
            <w:r>
              <w:t>Ricardo Márquez</w:t>
            </w:r>
          </w:p>
        </w:tc>
      </w:tr>
      <w:tr w:rsidR="00CB01CE" w14:paraId="7DE9AE03" w14:textId="77777777">
        <w:tc>
          <w:tcPr>
            <w:tcW w:w="1238" w:type="dxa"/>
            <w:tcBorders>
              <w:bottom w:val="single" w:sz="12" w:space="0" w:color="808080"/>
            </w:tcBorders>
          </w:tcPr>
          <w:p w14:paraId="2231A345" w14:textId="77777777" w:rsidR="00CB01CE" w:rsidRDefault="00CB01CE">
            <w:pPr>
              <w:rPr>
                <w:smallCaps/>
              </w:rPr>
            </w:pPr>
            <w:r>
              <w:rPr>
                <w:smallCaps/>
              </w:rPr>
              <w:t>Estado:</w:t>
            </w:r>
          </w:p>
        </w:tc>
        <w:tc>
          <w:tcPr>
            <w:tcW w:w="7766" w:type="dxa"/>
            <w:tcBorders>
              <w:bottom w:val="single" w:sz="12" w:space="0" w:color="808080"/>
            </w:tcBorders>
          </w:tcPr>
          <w:p w14:paraId="65516056" w14:textId="43EE9861" w:rsidR="00CB01CE" w:rsidRDefault="00D27EAF" w:rsidP="00917674">
            <w:r>
              <w:t>Manual de Usuarios</w:t>
            </w:r>
          </w:p>
        </w:tc>
      </w:tr>
    </w:tbl>
    <w:p w14:paraId="08C5A314" w14:textId="77777777" w:rsidR="00887BFE" w:rsidRDefault="00887BFE" w:rsidP="00887BFE">
      <w:pPr>
        <w:pStyle w:val="Title"/>
        <w:rPr>
          <w:sz w:val="28"/>
        </w:rPr>
      </w:pPr>
      <w:r>
        <w:rPr>
          <w:sz w:val="28"/>
        </w:rPr>
        <w:t>Lista de Cambios</w:t>
      </w:r>
    </w:p>
    <w:tbl>
      <w:tblPr>
        <w:tblW w:w="9035" w:type="dxa"/>
        <w:tblBorders>
          <w:top w:val="single" w:sz="12" w:space="0" w:color="808080"/>
          <w:left w:val="nil"/>
          <w:bottom w:val="single" w:sz="12" w:space="0" w:color="808080"/>
          <w:right w:val="nil"/>
          <w:insideH w:val="nil"/>
          <w:insideV w:val="nil"/>
        </w:tblBorders>
        <w:tblLayout w:type="fixed"/>
        <w:tblLook w:val="00A0" w:firstRow="1" w:lastRow="0" w:firstColumn="1" w:lastColumn="0" w:noHBand="0" w:noVBand="0"/>
      </w:tblPr>
      <w:tblGrid>
        <w:gridCol w:w="1055"/>
        <w:gridCol w:w="1605"/>
        <w:gridCol w:w="1134"/>
        <w:gridCol w:w="5241"/>
      </w:tblGrid>
      <w:tr w:rsidR="00887BFE" w14:paraId="477F1234" w14:textId="77777777" w:rsidTr="00981D74">
        <w:tc>
          <w:tcPr>
            <w:tcW w:w="1055" w:type="dxa"/>
            <w:tcBorders>
              <w:bottom w:val="single" w:sz="6" w:space="0" w:color="808080"/>
            </w:tcBorders>
          </w:tcPr>
          <w:p w14:paraId="210DDEA7" w14:textId="77777777" w:rsidR="00887BFE" w:rsidRDefault="00887BFE" w:rsidP="003E7966">
            <w:pPr>
              <w:rPr>
                <w:smallCaps/>
              </w:rPr>
            </w:pPr>
            <w:r>
              <w:rPr>
                <w:smallCaps/>
              </w:rPr>
              <w:t>Versión</w:t>
            </w:r>
          </w:p>
        </w:tc>
        <w:tc>
          <w:tcPr>
            <w:tcW w:w="1605" w:type="dxa"/>
            <w:tcBorders>
              <w:bottom w:val="single" w:sz="6" w:space="0" w:color="808080"/>
            </w:tcBorders>
          </w:tcPr>
          <w:p w14:paraId="2C2382D6" w14:textId="77777777" w:rsidR="00887BFE" w:rsidRDefault="00887BFE" w:rsidP="003E7966">
            <w:pPr>
              <w:rPr>
                <w:smallCaps/>
              </w:rPr>
            </w:pPr>
            <w:r>
              <w:rPr>
                <w:smallCaps/>
              </w:rPr>
              <w:t>Fecha</w:t>
            </w:r>
          </w:p>
        </w:tc>
        <w:tc>
          <w:tcPr>
            <w:tcW w:w="1134" w:type="dxa"/>
            <w:tcBorders>
              <w:bottom w:val="single" w:sz="6" w:space="0" w:color="808080"/>
            </w:tcBorders>
          </w:tcPr>
          <w:p w14:paraId="695F213C" w14:textId="77777777" w:rsidR="00887BFE" w:rsidRDefault="00887BFE" w:rsidP="003E7966">
            <w:pPr>
              <w:rPr>
                <w:smallCaps/>
              </w:rPr>
            </w:pPr>
            <w:r>
              <w:rPr>
                <w:smallCaps/>
              </w:rPr>
              <w:t>Autor</w:t>
            </w:r>
          </w:p>
        </w:tc>
        <w:tc>
          <w:tcPr>
            <w:tcW w:w="5241" w:type="dxa"/>
            <w:tcBorders>
              <w:bottom w:val="single" w:sz="6" w:space="0" w:color="808080"/>
            </w:tcBorders>
          </w:tcPr>
          <w:p w14:paraId="018ADE4E" w14:textId="77777777" w:rsidR="00887BFE" w:rsidRDefault="00887BFE" w:rsidP="003E7966">
            <w:pPr>
              <w:rPr>
                <w:smallCaps/>
              </w:rPr>
            </w:pPr>
            <w:r>
              <w:rPr>
                <w:smallCaps/>
              </w:rPr>
              <w:t>Descripción</w:t>
            </w:r>
          </w:p>
        </w:tc>
      </w:tr>
      <w:tr w:rsidR="00887BFE" w14:paraId="5672D2E4" w14:textId="77777777" w:rsidTr="00981D74">
        <w:tc>
          <w:tcPr>
            <w:tcW w:w="1055" w:type="dxa"/>
            <w:tcBorders>
              <w:top w:val="single" w:sz="6" w:space="0" w:color="808080"/>
              <w:bottom w:val="single" w:sz="6" w:space="0" w:color="808080"/>
            </w:tcBorders>
          </w:tcPr>
          <w:p w14:paraId="70EA33C0" w14:textId="77777777" w:rsidR="00887BFE" w:rsidRDefault="00887BFE" w:rsidP="003E7966">
            <w:r>
              <w:t>1.0</w:t>
            </w:r>
          </w:p>
        </w:tc>
        <w:tc>
          <w:tcPr>
            <w:tcW w:w="1605" w:type="dxa"/>
            <w:tcBorders>
              <w:top w:val="single" w:sz="6" w:space="0" w:color="808080"/>
              <w:bottom w:val="single" w:sz="6" w:space="0" w:color="808080"/>
            </w:tcBorders>
          </w:tcPr>
          <w:p w14:paraId="63D03067" w14:textId="4C625CE7" w:rsidR="00887BFE" w:rsidRDefault="00D27EAF" w:rsidP="00192B63">
            <w:r>
              <w:t>18</w:t>
            </w:r>
            <w:r w:rsidR="007248D2">
              <w:t>-</w:t>
            </w:r>
            <w:r w:rsidR="00192B63">
              <w:t>MAY</w:t>
            </w:r>
            <w:r w:rsidR="007248D2">
              <w:t>-</w:t>
            </w:r>
            <w:r w:rsidR="00F244A8">
              <w:t>201</w:t>
            </w:r>
            <w:r w:rsidR="00192B63">
              <w:t>5</w:t>
            </w:r>
          </w:p>
        </w:tc>
        <w:tc>
          <w:tcPr>
            <w:tcW w:w="1134" w:type="dxa"/>
            <w:tcBorders>
              <w:top w:val="single" w:sz="6" w:space="0" w:color="808080"/>
              <w:bottom w:val="single" w:sz="6" w:space="0" w:color="808080"/>
            </w:tcBorders>
          </w:tcPr>
          <w:p w14:paraId="44DDCFBC" w14:textId="00831874" w:rsidR="00887BFE" w:rsidRDefault="00192B63" w:rsidP="00917674">
            <w:r>
              <w:t>RMA</w:t>
            </w:r>
          </w:p>
        </w:tc>
        <w:tc>
          <w:tcPr>
            <w:tcW w:w="5241" w:type="dxa"/>
            <w:tcBorders>
              <w:top w:val="single" w:sz="6" w:space="0" w:color="808080"/>
              <w:bottom w:val="single" w:sz="6" w:space="0" w:color="808080"/>
            </w:tcBorders>
          </w:tcPr>
          <w:p w14:paraId="0C7743DB" w14:textId="77777777" w:rsidR="00887BFE" w:rsidRDefault="00887BFE" w:rsidP="003E7966">
            <w:r>
              <w:t>Emisión Inicial</w:t>
            </w:r>
          </w:p>
        </w:tc>
      </w:tr>
      <w:tr w:rsidR="008C3B50" w14:paraId="23D8AB29" w14:textId="77777777" w:rsidTr="00981D74">
        <w:tc>
          <w:tcPr>
            <w:tcW w:w="1055" w:type="dxa"/>
            <w:tcBorders>
              <w:top w:val="single" w:sz="6" w:space="0" w:color="808080"/>
              <w:bottom w:val="nil"/>
            </w:tcBorders>
          </w:tcPr>
          <w:p w14:paraId="26217740" w14:textId="77777777" w:rsidR="008C3B50" w:rsidRDefault="008C3B50" w:rsidP="003E7966"/>
        </w:tc>
        <w:tc>
          <w:tcPr>
            <w:tcW w:w="1605" w:type="dxa"/>
            <w:tcBorders>
              <w:top w:val="single" w:sz="6" w:space="0" w:color="808080"/>
              <w:bottom w:val="nil"/>
            </w:tcBorders>
          </w:tcPr>
          <w:p w14:paraId="6CE8AC0A" w14:textId="77777777" w:rsidR="008C3B50" w:rsidRPr="00BF2CF6" w:rsidRDefault="008C3B50" w:rsidP="003E7966"/>
        </w:tc>
        <w:tc>
          <w:tcPr>
            <w:tcW w:w="1134" w:type="dxa"/>
            <w:tcBorders>
              <w:top w:val="single" w:sz="6" w:space="0" w:color="808080"/>
              <w:bottom w:val="nil"/>
            </w:tcBorders>
          </w:tcPr>
          <w:p w14:paraId="351CF41E" w14:textId="77777777" w:rsidR="008C3B50" w:rsidRDefault="008C3B50" w:rsidP="003E7966"/>
        </w:tc>
        <w:tc>
          <w:tcPr>
            <w:tcW w:w="5241" w:type="dxa"/>
            <w:tcBorders>
              <w:top w:val="single" w:sz="6" w:space="0" w:color="808080"/>
              <w:bottom w:val="nil"/>
            </w:tcBorders>
          </w:tcPr>
          <w:p w14:paraId="32CDFFBC" w14:textId="77777777" w:rsidR="008C3B50" w:rsidRDefault="008C3B50" w:rsidP="003E7966"/>
        </w:tc>
      </w:tr>
    </w:tbl>
    <w:p w14:paraId="4A2B11E5" w14:textId="77777777" w:rsidR="00CB01CE" w:rsidRDefault="00CB01CE">
      <w:pPr>
        <w:pStyle w:val="Title"/>
      </w:pPr>
      <w:r>
        <w:br w:type="page"/>
      </w:r>
      <w:r>
        <w:lastRenderedPageBreak/>
        <w:t>Contenido</w:t>
      </w:r>
    </w:p>
    <w:p w14:paraId="269E7E92" w14:textId="771A5D5A" w:rsidR="0099161B" w:rsidRDefault="0011550F">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r>
        <w:rPr>
          <w:rFonts w:cs="Arial"/>
          <w:b w:val="0"/>
          <w:bCs w:val="0"/>
          <w:caps w:val="0"/>
          <w:smallCaps/>
        </w:rPr>
        <w:fldChar w:fldCharType="begin"/>
      </w:r>
      <w:r w:rsidR="00CB01CE">
        <w:rPr>
          <w:rFonts w:cs="Arial"/>
          <w:b w:val="0"/>
          <w:bCs w:val="0"/>
          <w:caps w:val="0"/>
          <w:smallCaps/>
        </w:rPr>
        <w:instrText xml:space="preserve"> TOC \o "1-4" \h \z </w:instrText>
      </w:r>
      <w:r>
        <w:rPr>
          <w:rFonts w:cs="Arial"/>
          <w:b w:val="0"/>
          <w:bCs w:val="0"/>
          <w:caps w:val="0"/>
          <w:smallCaps/>
        </w:rPr>
        <w:fldChar w:fldCharType="separate"/>
      </w:r>
      <w:hyperlink w:anchor="_Toc419733679" w:history="1">
        <w:r w:rsidR="0099161B" w:rsidRPr="00E13D30">
          <w:rPr>
            <w:rStyle w:val="Hyperlink"/>
            <w:noProof/>
          </w:rPr>
          <w:t>1</w:t>
        </w:r>
        <w:r w:rsidR="0099161B">
          <w:rPr>
            <w:rFonts w:asciiTheme="minorHAnsi" w:eastAsiaTheme="minorEastAsia" w:hAnsiTheme="minorHAnsi" w:cstheme="minorBidi"/>
            <w:b w:val="0"/>
            <w:bCs w:val="0"/>
            <w:caps w:val="0"/>
            <w:noProof/>
            <w:sz w:val="22"/>
            <w:szCs w:val="22"/>
            <w:lang w:eastAsia="es-EC"/>
          </w:rPr>
          <w:tab/>
        </w:r>
        <w:r w:rsidR="0099161B" w:rsidRPr="00E13D30">
          <w:rPr>
            <w:rStyle w:val="Hyperlink"/>
            <w:noProof/>
          </w:rPr>
          <w:t>Introducción</w:t>
        </w:r>
        <w:r w:rsidR="0099161B">
          <w:rPr>
            <w:noProof/>
            <w:webHidden/>
          </w:rPr>
          <w:tab/>
        </w:r>
        <w:r w:rsidR="0099161B">
          <w:rPr>
            <w:noProof/>
            <w:webHidden/>
          </w:rPr>
          <w:fldChar w:fldCharType="begin"/>
        </w:r>
        <w:r w:rsidR="0099161B">
          <w:rPr>
            <w:noProof/>
            <w:webHidden/>
          </w:rPr>
          <w:instrText xml:space="preserve"> PAGEREF _Toc419733679 \h </w:instrText>
        </w:r>
        <w:r w:rsidR="0099161B">
          <w:rPr>
            <w:noProof/>
            <w:webHidden/>
          </w:rPr>
        </w:r>
        <w:r w:rsidR="0099161B">
          <w:rPr>
            <w:noProof/>
            <w:webHidden/>
          </w:rPr>
          <w:fldChar w:fldCharType="separate"/>
        </w:r>
        <w:r w:rsidR="0099161B">
          <w:rPr>
            <w:noProof/>
            <w:webHidden/>
          </w:rPr>
          <w:t>1</w:t>
        </w:r>
        <w:r w:rsidR="0099161B">
          <w:rPr>
            <w:noProof/>
            <w:webHidden/>
          </w:rPr>
          <w:fldChar w:fldCharType="end"/>
        </w:r>
      </w:hyperlink>
    </w:p>
    <w:p w14:paraId="296A6E26"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680" w:history="1">
        <w:r w:rsidRPr="00E13D30">
          <w:rPr>
            <w:rStyle w:val="Hyperlink"/>
            <w:noProof/>
          </w:rPr>
          <w:t>2</w:t>
        </w:r>
        <w:r>
          <w:rPr>
            <w:rFonts w:asciiTheme="minorHAnsi" w:eastAsiaTheme="minorEastAsia" w:hAnsiTheme="minorHAnsi" w:cstheme="minorBidi"/>
            <w:b w:val="0"/>
            <w:bCs w:val="0"/>
            <w:caps w:val="0"/>
            <w:noProof/>
            <w:sz w:val="22"/>
            <w:szCs w:val="22"/>
            <w:lang w:eastAsia="es-EC"/>
          </w:rPr>
          <w:tab/>
        </w:r>
        <w:r w:rsidRPr="00E13D30">
          <w:rPr>
            <w:rStyle w:val="Hyperlink"/>
            <w:noProof/>
          </w:rPr>
          <w:t>Especificaciones Técnicas del Aplicativo Móvil.</w:t>
        </w:r>
        <w:r>
          <w:rPr>
            <w:noProof/>
            <w:webHidden/>
          </w:rPr>
          <w:tab/>
        </w:r>
        <w:r>
          <w:rPr>
            <w:noProof/>
            <w:webHidden/>
          </w:rPr>
          <w:fldChar w:fldCharType="begin"/>
        </w:r>
        <w:r>
          <w:rPr>
            <w:noProof/>
            <w:webHidden/>
          </w:rPr>
          <w:instrText xml:space="preserve"> PAGEREF _Toc419733680 \h </w:instrText>
        </w:r>
        <w:r>
          <w:rPr>
            <w:noProof/>
            <w:webHidden/>
          </w:rPr>
        </w:r>
        <w:r>
          <w:rPr>
            <w:noProof/>
            <w:webHidden/>
          </w:rPr>
          <w:fldChar w:fldCharType="separate"/>
        </w:r>
        <w:r>
          <w:rPr>
            <w:noProof/>
            <w:webHidden/>
          </w:rPr>
          <w:t>1</w:t>
        </w:r>
        <w:r>
          <w:rPr>
            <w:noProof/>
            <w:webHidden/>
          </w:rPr>
          <w:fldChar w:fldCharType="end"/>
        </w:r>
      </w:hyperlink>
    </w:p>
    <w:p w14:paraId="731069BD"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681" w:history="1">
        <w:r w:rsidRPr="00E13D30">
          <w:rPr>
            <w:rStyle w:val="Hyperlink"/>
            <w:noProof/>
          </w:rPr>
          <w:t>3</w:t>
        </w:r>
        <w:r>
          <w:rPr>
            <w:rFonts w:asciiTheme="minorHAnsi" w:eastAsiaTheme="minorEastAsia" w:hAnsiTheme="minorHAnsi" w:cstheme="minorBidi"/>
            <w:b w:val="0"/>
            <w:bCs w:val="0"/>
            <w:caps w:val="0"/>
            <w:noProof/>
            <w:sz w:val="22"/>
            <w:szCs w:val="22"/>
            <w:lang w:eastAsia="es-EC"/>
          </w:rPr>
          <w:tab/>
        </w:r>
        <w:r w:rsidRPr="00E13D30">
          <w:rPr>
            <w:rStyle w:val="Hyperlink"/>
            <w:noProof/>
          </w:rPr>
          <w:t>Cartelera.</w:t>
        </w:r>
        <w:r>
          <w:rPr>
            <w:noProof/>
            <w:webHidden/>
          </w:rPr>
          <w:tab/>
        </w:r>
        <w:r>
          <w:rPr>
            <w:noProof/>
            <w:webHidden/>
          </w:rPr>
          <w:fldChar w:fldCharType="begin"/>
        </w:r>
        <w:r>
          <w:rPr>
            <w:noProof/>
            <w:webHidden/>
          </w:rPr>
          <w:instrText xml:space="preserve"> PAGEREF _Toc419733681 \h </w:instrText>
        </w:r>
        <w:r>
          <w:rPr>
            <w:noProof/>
            <w:webHidden/>
          </w:rPr>
        </w:r>
        <w:r>
          <w:rPr>
            <w:noProof/>
            <w:webHidden/>
          </w:rPr>
          <w:fldChar w:fldCharType="separate"/>
        </w:r>
        <w:r>
          <w:rPr>
            <w:noProof/>
            <w:webHidden/>
          </w:rPr>
          <w:t>1</w:t>
        </w:r>
        <w:r>
          <w:rPr>
            <w:noProof/>
            <w:webHidden/>
          </w:rPr>
          <w:fldChar w:fldCharType="end"/>
        </w:r>
      </w:hyperlink>
    </w:p>
    <w:p w14:paraId="57B571DE"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682" w:history="1">
        <w:r w:rsidRPr="00E13D30">
          <w:rPr>
            <w:rStyle w:val="Hyperlink"/>
            <w:noProof/>
          </w:rPr>
          <w:t>3.1</w:t>
        </w:r>
        <w:r>
          <w:rPr>
            <w:rFonts w:asciiTheme="minorHAnsi" w:eastAsiaTheme="minorEastAsia" w:hAnsiTheme="minorHAnsi" w:cstheme="minorBidi"/>
            <w:smallCaps w:val="0"/>
            <w:noProof/>
            <w:sz w:val="22"/>
            <w:szCs w:val="22"/>
            <w:lang w:eastAsia="es-EC"/>
          </w:rPr>
          <w:tab/>
        </w:r>
        <w:r w:rsidRPr="00E13D30">
          <w:rPr>
            <w:rStyle w:val="Hyperlink"/>
            <w:noProof/>
          </w:rPr>
          <w:t>Listado Películas</w:t>
        </w:r>
        <w:r>
          <w:rPr>
            <w:noProof/>
            <w:webHidden/>
          </w:rPr>
          <w:tab/>
        </w:r>
        <w:r>
          <w:rPr>
            <w:noProof/>
            <w:webHidden/>
          </w:rPr>
          <w:fldChar w:fldCharType="begin"/>
        </w:r>
        <w:r>
          <w:rPr>
            <w:noProof/>
            <w:webHidden/>
          </w:rPr>
          <w:instrText xml:space="preserve"> PAGEREF _Toc419733682 \h </w:instrText>
        </w:r>
        <w:r>
          <w:rPr>
            <w:noProof/>
            <w:webHidden/>
          </w:rPr>
        </w:r>
        <w:r>
          <w:rPr>
            <w:noProof/>
            <w:webHidden/>
          </w:rPr>
          <w:fldChar w:fldCharType="separate"/>
        </w:r>
        <w:r>
          <w:rPr>
            <w:noProof/>
            <w:webHidden/>
          </w:rPr>
          <w:t>1</w:t>
        </w:r>
        <w:r>
          <w:rPr>
            <w:noProof/>
            <w:webHidden/>
          </w:rPr>
          <w:fldChar w:fldCharType="end"/>
        </w:r>
      </w:hyperlink>
    </w:p>
    <w:p w14:paraId="66DE3560"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3" w:history="1">
        <w:r w:rsidRPr="00E13D30">
          <w:rPr>
            <w:rStyle w:val="Hyperlink"/>
            <w:noProof/>
          </w:rPr>
          <w:t>3.1.1</w:t>
        </w:r>
        <w:r>
          <w:rPr>
            <w:rFonts w:asciiTheme="minorHAnsi" w:eastAsiaTheme="minorEastAsia" w:hAnsiTheme="minorHAnsi" w:cstheme="minorBidi"/>
            <w:i w:val="0"/>
            <w:iCs w:val="0"/>
            <w:noProof/>
            <w:sz w:val="22"/>
            <w:szCs w:val="22"/>
            <w:lang w:eastAsia="es-EC"/>
          </w:rPr>
          <w:tab/>
        </w:r>
        <w:r w:rsidRPr="00E13D30">
          <w:rPr>
            <w:rStyle w:val="Hyperlink"/>
            <w:noProof/>
          </w:rPr>
          <w:t>Buscar</w:t>
        </w:r>
        <w:r>
          <w:rPr>
            <w:noProof/>
            <w:webHidden/>
          </w:rPr>
          <w:tab/>
        </w:r>
        <w:r>
          <w:rPr>
            <w:noProof/>
            <w:webHidden/>
          </w:rPr>
          <w:fldChar w:fldCharType="begin"/>
        </w:r>
        <w:r>
          <w:rPr>
            <w:noProof/>
            <w:webHidden/>
          </w:rPr>
          <w:instrText xml:space="preserve"> PAGEREF _Toc419733683 \h </w:instrText>
        </w:r>
        <w:r>
          <w:rPr>
            <w:noProof/>
            <w:webHidden/>
          </w:rPr>
        </w:r>
        <w:r>
          <w:rPr>
            <w:noProof/>
            <w:webHidden/>
          </w:rPr>
          <w:fldChar w:fldCharType="separate"/>
        </w:r>
        <w:r>
          <w:rPr>
            <w:noProof/>
            <w:webHidden/>
          </w:rPr>
          <w:t>2</w:t>
        </w:r>
        <w:r>
          <w:rPr>
            <w:noProof/>
            <w:webHidden/>
          </w:rPr>
          <w:fldChar w:fldCharType="end"/>
        </w:r>
      </w:hyperlink>
    </w:p>
    <w:p w14:paraId="75B29B02"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4" w:history="1">
        <w:r w:rsidRPr="00E13D30">
          <w:rPr>
            <w:rStyle w:val="Hyperlink"/>
            <w:noProof/>
          </w:rPr>
          <w:t>3.1.2</w:t>
        </w:r>
        <w:r>
          <w:rPr>
            <w:rFonts w:asciiTheme="minorHAnsi" w:eastAsiaTheme="minorEastAsia" w:hAnsiTheme="minorHAnsi" w:cstheme="minorBidi"/>
            <w:i w:val="0"/>
            <w:iCs w:val="0"/>
            <w:noProof/>
            <w:sz w:val="22"/>
            <w:szCs w:val="22"/>
            <w:lang w:eastAsia="es-EC"/>
          </w:rPr>
          <w:tab/>
        </w:r>
        <w:r w:rsidRPr="00E13D30">
          <w:rPr>
            <w:rStyle w:val="Hyperlink"/>
            <w:noProof/>
          </w:rPr>
          <w:t>Selector de vista</w:t>
        </w:r>
        <w:r>
          <w:rPr>
            <w:noProof/>
            <w:webHidden/>
          </w:rPr>
          <w:tab/>
        </w:r>
        <w:r>
          <w:rPr>
            <w:noProof/>
            <w:webHidden/>
          </w:rPr>
          <w:fldChar w:fldCharType="begin"/>
        </w:r>
        <w:r>
          <w:rPr>
            <w:noProof/>
            <w:webHidden/>
          </w:rPr>
          <w:instrText xml:space="preserve"> PAGEREF _Toc419733684 \h </w:instrText>
        </w:r>
        <w:r>
          <w:rPr>
            <w:noProof/>
            <w:webHidden/>
          </w:rPr>
        </w:r>
        <w:r>
          <w:rPr>
            <w:noProof/>
            <w:webHidden/>
          </w:rPr>
          <w:fldChar w:fldCharType="separate"/>
        </w:r>
        <w:r>
          <w:rPr>
            <w:noProof/>
            <w:webHidden/>
          </w:rPr>
          <w:t>2</w:t>
        </w:r>
        <w:r>
          <w:rPr>
            <w:noProof/>
            <w:webHidden/>
          </w:rPr>
          <w:fldChar w:fldCharType="end"/>
        </w:r>
      </w:hyperlink>
    </w:p>
    <w:p w14:paraId="5FF19496"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685" w:history="1">
        <w:r w:rsidRPr="00E13D30">
          <w:rPr>
            <w:rStyle w:val="Hyperlink"/>
            <w:noProof/>
          </w:rPr>
          <w:t>3.2</w:t>
        </w:r>
        <w:r>
          <w:rPr>
            <w:rFonts w:asciiTheme="minorHAnsi" w:eastAsiaTheme="minorEastAsia" w:hAnsiTheme="minorHAnsi" w:cstheme="minorBidi"/>
            <w:smallCaps w:val="0"/>
            <w:noProof/>
            <w:sz w:val="22"/>
            <w:szCs w:val="22"/>
            <w:lang w:eastAsia="es-EC"/>
          </w:rPr>
          <w:tab/>
        </w:r>
        <w:r w:rsidRPr="00E13D30">
          <w:rPr>
            <w:rStyle w:val="Hyperlink"/>
            <w:noProof/>
          </w:rPr>
          <w:t>Película</w:t>
        </w:r>
        <w:r>
          <w:rPr>
            <w:noProof/>
            <w:webHidden/>
          </w:rPr>
          <w:tab/>
        </w:r>
        <w:r>
          <w:rPr>
            <w:noProof/>
            <w:webHidden/>
          </w:rPr>
          <w:fldChar w:fldCharType="begin"/>
        </w:r>
        <w:r>
          <w:rPr>
            <w:noProof/>
            <w:webHidden/>
          </w:rPr>
          <w:instrText xml:space="preserve"> PAGEREF _Toc419733685 \h </w:instrText>
        </w:r>
        <w:r>
          <w:rPr>
            <w:noProof/>
            <w:webHidden/>
          </w:rPr>
        </w:r>
        <w:r>
          <w:rPr>
            <w:noProof/>
            <w:webHidden/>
          </w:rPr>
          <w:fldChar w:fldCharType="separate"/>
        </w:r>
        <w:r>
          <w:rPr>
            <w:noProof/>
            <w:webHidden/>
          </w:rPr>
          <w:t>2</w:t>
        </w:r>
        <w:r>
          <w:rPr>
            <w:noProof/>
            <w:webHidden/>
          </w:rPr>
          <w:fldChar w:fldCharType="end"/>
        </w:r>
      </w:hyperlink>
    </w:p>
    <w:p w14:paraId="51DE17E2"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6" w:history="1">
        <w:r w:rsidRPr="00E13D30">
          <w:rPr>
            <w:rStyle w:val="Hyperlink"/>
            <w:noProof/>
          </w:rPr>
          <w:t>3.2.1</w:t>
        </w:r>
        <w:r>
          <w:rPr>
            <w:rFonts w:asciiTheme="minorHAnsi" w:eastAsiaTheme="minorEastAsia" w:hAnsiTheme="minorHAnsi" w:cstheme="minorBidi"/>
            <w:i w:val="0"/>
            <w:iCs w:val="0"/>
            <w:noProof/>
            <w:sz w:val="22"/>
            <w:szCs w:val="22"/>
            <w:lang w:eastAsia="es-EC"/>
          </w:rPr>
          <w:tab/>
        </w:r>
        <w:r w:rsidRPr="00E13D30">
          <w:rPr>
            <w:rStyle w:val="Hyperlink"/>
            <w:noProof/>
          </w:rPr>
          <w:t>Fecha de la Película</w:t>
        </w:r>
        <w:r>
          <w:rPr>
            <w:noProof/>
            <w:webHidden/>
          </w:rPr>
          <w:tab/>
        </w:r>
        <w:r>
          <w:rPr>
            <w:noProof/>
            <w:webHidden/>
          </w:rPr>
          <w:fldChar w:fldCharType="begin"/>
        </w:r>
        <w:r>
          <w:rPr>
            <w:noProof/>
            <w:webHidden/>
          </w:rPr>
          <w:instrText xml:space="preserve"> PAGEREF _Toc419733686 \h </w:instrText>
        </w:r>
        <w:r>
          <w:rPr>
            <w:noProof/>
            <w:webHidden/>
          </w:rPr>
        </w:r>
        <w:r>
          <w:rPr>
            <w:noProof/>
            <w:webHidden/>
          </w:rPr>
          <w:fldChar w:fldCharType="separate"/>
        </w:r>
        <w:r>
          <w:rPr>
            <w:noProof/>
            <w:webHidden/>
          </w:rPr>
          <w:t>2</w:t>
        </w:r>
        <w:r>
          <w:rPr>
            <w:noProof/>
            <w:webHidden/>
          </w:rPr>
          <w:fldChar w:fldCharType="end"/>
        </w:r>
      </w:hyperlink>
    </w:p>
    <w:p w14:paraId="50470753"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7" w:history="1">
        <w:r w:rsidRPr="00E13D30">
          <w:rPr>
            <w:rStyle w:val="Hyperlink"/>
            <w:noProof/>
          </w:rPr>
          <w:t>3.2.2</w:t>
        </w:r>
        <w:r>
          <w:rPr>
            <w:rFonts w:asciiTheme="minorHAnsi" w:eastAsiaTheme="minorEastAsia" w:hAnsiTheme="minorHAnsi" w:cstheme="minorBidi"/>
            <w:i w:val="0"/>
            <w:iCs w:val="0"/>
            <w:noProof/>
            <w:sz w:val="22"/>
            <w:szCs w:val="22"/>
            <w:lang w:eastAsia="es-EC"/>
          </w:rPr>
          <w:tab/>
        </w:r>
        <w:r w:rsidRPr="00E13D30">
          <w:rPr>
            <w:rStyle w:val="Hyperlink"/>
            <w:noProof/>
          </w:rPr>
          <w:t>Próxima Cartelera</w:t>
        </w:r>
        <w:r>
          <w:rPr>
            <w:noProof/>
            <w:webHidden/>
          </w:rPr>
          <w:tab/>
        </w:r>
        <w:r>
          <w:rPr>
            <w:noProof/>
            <w:webHidden/>
          </w:rPr>
          <w:fldChar w:fldCharType="begin"/>
        </w:r>
        <w:r>
          <w:rPr>
            <w:noProof/>
            <w:webHidden/>
          </w:rPr>
          <w:instrText xml:space="preserve"> PAGEREF _Toc419733687 \h </w:instrText>
        </w:r>
        <w:r>
          <w:rPr>
            <w:noProof/>
            <w:webHidden/>
          </w:rPr>
        </w:r>
        <w:r>
          <w:rPr>
            <w:noProof/>
            <w:webHidden/>
          </w:rPr>
          <w:fldChar w:fldCharType="separate"/>
        </w:r>
        <w:r>
          <w:rPr>
            <w:noProof/>
            <w:webHidden/>
          </w:rPr>
          <w:t>2</w:t>
        </w:r>
        <w:r>
          <w:rPr>
            <w:noProof/>
            <w:webHidden/>
          </w:rPr>
          <w:fldChar w:fldCharType="end"/>
        </w:r>
      </w:hyperlink>
    </w:p>
    <w:p w14:paraId="4FF0ED44"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8" w:history="1">
        <w:r w:rsidRPr="00E13D30">
          <w:rPr>
            <w:rStyle w:val="Hyperlink"/>
            <w:noProof/>
          </w:rPr>
          <w:t>3.2.3</w:t>
        </w:r>
        <w:r>
          <w:rPr>
            <w:rFonts w:asciiTheme="minorHAnsi" w:eastAsiaTheme="minorEastAsia" w:hAnsiTheme="minorHAnsi" w:cstheme="minorBidi"/>
            <w:i w:val="0"/>
            <w:iCs w:val="0"/>
            <w:noProof/>
            <w:sz w:val="22"/>
            <w:szCs w:val="22"/>
            <w:lang w:eastAsia="es-EC"/>
          </w:rPr>
          <w:tab/>
        </w:r>
        <w:r w:rsidRPr="00E13D30">
          <w:rPr>
            <w:rStyle w:val="Hyperlink"/>
            <w:noProof/>
          </w:rPr>
          <w:t>Compartir</w:t>
        </w:r>
        <w:r>
          <w:rPr>
            <w:noProof/>
            <w:webHidden/>
          </w:rPr>
          <w:tab/>
        </w:r>
        <w:r>
          <w:rPr>
            <w:noProof/>
            <w:webHidden/>
          </w:rPr>
          <w:fldChar w:fldCharType="begin"/>
        </w:r>
        <w:r>
          <w:rPr>
            <w:noProof/>
            <w:webHidden/>
          </w:rPr>
          <w:instrText xml:space="preserve"> PAGEREF _Toc419733688 \h </w:instrText>
        </w:r>
        <w:r>
          <w:rPr>
            <w:noProof/>
            <w:webHidden/>
          </w:rPr>
        </w:r>
        <w:r>
          <w:rPr>
            <w:noProof/>
            <w:webHidden/>
          </w:rPr>
          <w:fldChar w:fldCharType="separate"/>
        </w:r>
        <w:r>
          <w:rPr>
            <w:noProof/>
            <w:webHidden/>
          </w:rPr>
          <w:t>2</w:t>
        </w:r>
        <w:r>
          <w:rPr>
            <w:noProof/>
            <w:webHidden/>
          </w:rPr>
          <w:fldChar w:fldCharType="end"/>
        </w:r>
      </w:hyperlink>
    </w:p>
    <w:p w14:paraId="68CB3C0B"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89" w:history="1">
        <w:r w:rsidRPr="00E13D30">
          <w:rPr>
            <w:rStyle w:val="Hyperlink"/>
            <w:noProof/>
          </w:rPr>
          <w:t>3.2.4</w:t>
        </w:r>
        <w:r>
          <w:rPr>
            <w:rFonts w:asciiTheme="minorHAnsi" w:eastAsiaTheme="minorEastAsia" w:hAnsiTheme="minorHAnsi" w:cstheme="minorBidi"/>
            <w:i w:val="0"/>
            <w:iCs w:val="0"/>
            <w:noProof/>
            <w:sz w:val="22"/>
            <w:szCs w:val="22"/>
            <w:lang w:eastAsia="es-EC"/>
          </w:rPr>
          <w:tab/>
        </w:r>
        <w:r w:rsidRPr="00E13D30">
          <w:rPr>
            <w:rStyle w:val="Hyperlink"/>
            <w:noProof/>
          </w:rPr>
          <w:t>Sinopsis</w:t>
        </w:r>
        <w:r>
          <w:rPr>
            <w:noProof/>
            <w:webHidden/>
          </w:rPr>
          <w:tab/>
        </w:r>
        <w:r>
          <w:rPr>
            <w:noProof/>
            <w:webHidden/>
          </w:rPr>
          <w:fldChar w:fldCharType="begin"/>
        </w:r>
        <w:r>
          <w:rPr>
            <w:noProof/>
            <w:webHidden/>
          </w:rPr>
          <w:instrText xml:space="preserve"> PAGEREF _Toc419733689 \h </w:instrText>
        </w:r>
        <w:r>
          <w:rPr>
            <w:noProof/>
            <w:webHidden/>
          </w:rPr>
        </w:r>
        <w:r>
          <w:rPr>
            <w:noProof/>
            <w:webHidden/>
          </w:rPr>
          <w:fldChar w:fldCharType="separate"/>
        </w:r>
        <w:r>
          <w:rPr>
            <w:noProof/>
            <w:webHidden/>
          </w:rPr>
          <w:t>3</w:t>
        </w:r>
        <w:r>
          <w:rPr>
            <w:noProof/>
            <w:webHidden/>
          </w:rPr>
          <w:fldChar w:fldCharType="end"/>
        </w:r>
      </w:hyperlink>
    </w:p>
    <w:p w14:paraId="57CB52E1" w14:textId="77777777" w:rsidR="0099161B" w:rsidRDefault="0099161B">
      <w:pPr>
        <w:pStyle w:val="TOC4"/>
        <w:tabs>
          <w:tab w:val="left" w:pos="1540"/>
          <w:tab w:val="right" w:leader="dot" w:pos="8778"/>
        </w:tabs>
        <w:rPr>
          <w:rFonts w:asciiTheme="minorHAnsi" w:eastAsiaTheme="minorEastAsia" w:hAnsiTheme="minorHAnsi" w:cstheme="minorBidi"/>
          <w:noProof/>
          <w:sz w:val="22"/>
          <w:szCs w:val="22"/>
          <w:lang w:eastAsia="es-EC"/>
        </w:rPr>
      </w:pPr>
      <w:hyperlink w:anchor="_Toc419733690" w:history="1">
        <w:r w:rsidRPr="00E13D30">
          <w:rPr>
            <w:rStyle w:val="Hyperlink"/>
            <w:noProof/>
          </w:rPr>
          <w:t>3.2.4.1</w:t>
        </w:r>
        <w:r>
          <w:rPr>
            <w:rFonts w:asciiTheme="minorHAnsi" w:eastAsiaTheme="minorEastAsia" w:hAnsiTheme="minorHAnsi" w:cstheme="minorBidi"/>
            <w:noProof/>
            <w:sz w:val="22"/>
            <w:szCs w:val="22"/>
            <w:lang w:eastAsia="es-EC"/>
          </w:rPr>
          <w:tab/>
        </w:r>
        <w:r w:rsidRPr="00E13D30">
          <w:rPr>
            <w:rStyle w:val="Hyperlink"/>
            <w:noProof/>
          </w:rPr>
          <w:t>Ver Trailer</w:t>
        </w:r>
        <w:r>
          <w:rPr>
            <w:noProof/>
            <w:webHidden/>
          </w:rPr>
          <w:tab/>
        </w:r>
        <w:r>
          <w:rPr>
            <w:noProof/>
            <w:webHidden/>
          </w:rPr>
          <w:fldChar w:fldCharType="begin"/>
        </w:r>
        <w:r>
          <w:rPr>
            <w:noProof/>
            <w:webHidden/>
          </w:rPr>
          <w:instrText xml:space="preserve"> PAGEREF _Toc419733690 \h </w:instrText>
        </w:r>
        <w:r>
          <w:rPr>
            <w:noProof/>
            <w:webHidden/>
          </w:rPr>
        </w:r>
        <w:r>
          <w:rPr>
            <w:noProof/>
            <w:webHidden/>
          </w:rPr>
          <w:fldChar w:fldCharType="separate"/>
        </w:r>
        <w:r>
          <w:rPr>
            <w:noProof/>
            <w:webHidden/>
          </w:rPr>
          <w:t>3</w:t>
        </w:r>
        <w:r>
          <w:rPr>
            <w:noProof/>
            <w:webHidden/>
          </w:rPr>
          <w:fldChar w:fldCharType="end"/>
        </w:r>
      </w:hyperlink>
    </w:p>
    <w:p w14:paraId="2E375642"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91" w:history="1">
        <w:r w:rsidRPr="00E13D30">
          <w:rPr>
            <w:rStyle w:val="Hyperlink"/>
            <w:noProof/>
          </w:rPr>
          <w:t>3.2.5</w:t>
        </w:r>
        <w:r>
          <w:rPr>
            <w:rFonts w:asciiTheme="minorHAnsi" w:eastAsiaTheme="minorEastAsia" w:hAnsiTheme="minorHAnsi" w:cstheme="minorBidi"/>
            <w:i w:val="0"/>
            <w:iCs w:val="0"/>
            <w:noProof/>
            <w:sz w:val="22"/>
            <w:szCs w:val="22"/>
            <w:lang w:eastAsia="es-EC"/>
          </w:rPr>
          <w:tab/>
        </w:r>
        <w:r w:rsidRPr="00E13D30">
          <w:rPr>
            <w:rStyle w:val="Hyperlink"/>
            <w:noProof/>
          </w:rPr>
          <w:t>Complejos</w:t>
        </w:r>
        <w:r>
          <w:rPr>
            <w:noProof/>
            <w:webHidden/>
          </w:rPr>
          <w:tab/>
        </w:r>
        <w:r>
          <w:rPr>
            <w:noProof/>
            <w:webHidden/>
          </w:rPr>
          <w:fldChar w:fldCharType="begin"/>
        </w:r>
        <w:r>
          <w:rPr>
            <w:noProof/>
            <w:webHidden/>
          </w:rPr>
          <w:instrText xml:space="preserve"> PAGEREF _Toc419733691 \h </w:instrText>
        </w:r>
        <w:r>
          <w:rPr>
            <w:noProof/>
            <w:webHidden/>
          </w:rPr>
        </w:r>
        <w:r>
          <w:rPr>
            <w:noProof/>
            <w:webHidden/>
          </w:rPr>
          <w:fldChar w:fldCharType="separate"/>
        </w:r>
        <w:r>
          <w:rPr>
            <w:noProof/>
            <w:webHidden/>
          </w:rPr>
          <w:t>3</w:t>
        </w:r>
        <w:r>
          <w:rPr>
            <w:noProof/>
            <w:webHidden/>
          </w:rPr>
          <w:fldChar w:fldCharType="end"/>
        </w:r>
      </w:hyperlink>
    </w:p>
    <w:p w14:paraId="1BF4F79F"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92" w:history="1">
        <w:r w:rsidRPr="00E13D30">
          <w:rPr>
            <w:rStyle w:val="Hyperlink"/>
            <w:noProof/>
          </w:rPr>
          <w:t>3.2.6</w:t>
        </w:r>
        <w:r>
          <w:rPr>
            <w:rFonts w:asciiTheme="minorHAnsi" w:eastAsiaTheme="minorEastAsia" w:hAnsiTheme="minorHAnsi" w:cstheme="minorBidi"/>
            <w:i w:val="0"/>
            <w:iCs w:val="0"/>
            <w:noProof/>
            <w:sz w:val="22"/>
            <w:szCs w:val="22"/>
            <w:lang w:eastAsia="es-EC"/>
          </w:rPr>
          <w:tab/>
        </w:r>
        <w:r w:rsidRPr="00E13D30">
          <w:rPr>
            <w:rStyle w:val="Hyperlink"/>
            <w:noProof/>
          </w:rPr>
          <w:t>Función</w:t>
        </w:r>
        <w:r>
          <w:rPr>
            <w:noProof/>
            <w:webHidden/>
          </w:rPr>
          <w:tab/>
        </w:r>
        <w:r>
          <w:rPr>
            <w:noProof/>
            <w:webHidden/>
          </w:rPr>
          <w:fldChar w:fldCharType="begin"/>
        </w:r>
        <w:r>
          <w:rPr>
            <w:noProof/>
            <w:webHidden/>
          </w:rPr>
          <w:instrText xml:space="preserve"> PAGEREF _Toc419733692 \h </w:instrText>
        </w:r>
        <w:r>
          <w:rPr>
            <w:noProof/>
            <w:webHidden/>
          </w:rPr>
        </w:r>
        <w:r>
          <w:rPr>
            <w:noProof/>
            <w:webHidden/>
          </w:rPr>
          <w:fldChar w:fldCharType="separate"/>
        </w:r>
        <w:r>
          <w:rPr>
            <w:noProof/>
            <w:webHidden/>
          </w:rPr>
          <w:t>3</w:t>
        </w:r>
        <w:r>
          <w:rPr>
            <w:noProof/>
            <w:webHidden/>
          </w:rPr>
          <w:fldChar w:fldCharType="end"/>
        </w:r>
      </w:hyperlink>
    </w:p>
    <w:p w14:paraId="1FCC59D8"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693" w:history="1">
        <w:r w:rsidRPr="00E13D30">
          <w:rPr>
            <w:rStyle w:val="Hyperlink"/>
            <w:noProof/>
          </w:rPr>
          <w:t>4</w:t>
        </w:r>
        <w:r>
          <w:rPr>
            <w:rFonts w:asciiTheme="minorHAnsi" w:eastAsiaTheme="minorEastAsia" w:hAnsiTheme="minorHAnsi" w:cstheme="minorBidi"/>
            <w:b w:val="0"/>
            <w:bCs w:val="0"/>
            <w:caps w:val="0"/>
            <w:noProof/>
            <w:sz w:val="22"/>
            <w:szCs w:val="22"/>
            <w:lang w:eastAsia="es-EC"/>
          </w:rPr>
          <w:tab/>
        </w:r>
        <w:r w:rsidRPr="00E13D30">
          <w:rPr>
            <w:rStyle w:val="Hyperlink"/>
            <w:noProof/>
          </w:rPr>
          <w:t>Cines.</w:t>
        </w:r>
        <w:r>
          <w:rPr>
            <w:noProof/>
            <w:webHidden/>
          </w:rPr>
          <w:tab/>
        </w:r>
        <w:r>
          <w:rPr>
            <w:noProof/>
            <w:webHidden/>
          </w:rPr>
          <w:fldChar w:fldCharType="begin"/>
        </w:r>
        <w:r>
          <w:rPr>
            <w:noProof/>
            <w:webHidden/>
          </w:rPr>
          <w:instrText xml:space="preserve"> PAGEREF _Toc419733693 \h </w:instrText>
        </w:r>
        <w:r>
          <w:rPr>
            <w:noProof/>
            <w:webHidden/>
          </w:rPr>
        </w:r>
        <w:r>
          <w:rPr>
            <w:noProof/>
            <w:webHidden/>
          </w:rPr>
          <w:fldChar w:fldCharType="separate"/>
        </w:r>
        <w:r>
          <w:rPr>
            <w:noProof/>
            <w:webHidden/>
          </w:rPr>
          <w:t>3</w:t>
        </w:r>
        <w:r>
          <w:rPr>
            <w:noProof/>
            <w:webHidden/>
          </w:rPr>
          <w:fldChar w:fldCharType="end"/>
        </w:r>
      </w:hyperlink>
    </w:p>
    <w:p w14:paraId="7D9F6717"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694" w:history="1">
        <w:r w:rsidRPr="00E13D30">
          <w:rPr>
            <w:rStyle w:val="Hyperlink"/>
            <w:noProof/>
          </w:rPr>
          <w:t>4.1</w:t>
        </w:r>
        <w:r>
          <w:rPr>
            <w:rFonts w:asciiTheme="minorHAnsi" w:eastAsiaTheme="minorEastAsia" w:hAnsiTheme="minorHAnsi" w:cstheme="minorBidi"/>
            <w:smallCaps w:val="0"/>
            <w:noProof/>
            <w:sz w:val="22"/>
            <w:szCs w:val="22"/>
            <w:lang w:eastAsia="es-EC"/>
          </w:rPr>
          <w:tab/>
        </w:r>
        <w:r w:rsidRPr="00E13D30">
          <w:rPr>
            <w:rStyle w:val="Hyperlink"/>
            <w:noProof/>
          </w:rPr>
          <w:t>Favoritos</w:t>
        </w:r>
        <w:r>
          <w:rPr>
            <w:noProof/>
            <w:webHidden/>
          </w:rPr>
          <w:tab/>
        </w:r>
        <w:r>
          <w:rPr>
            <w:noProof/>
            <w:webHidden/>
          </w:rPr>
          <w:fldChar w:fldCharType="begin"/>
        </w:r>
        <w:r>
          <w:rPr>
            <w:noProof/>
            <w:webHidden/>
          </w:rPr>
          <w:instrText xml:space="preserve"> PAGEREF _Toc419733694 \h </w:instrText>
        </w:r>
        <w:r>
          <w:rPr>
            <w:noProof/>
            <w:webHidden/>
          </w:rPr>
        </w:r>
        <w:r>
          <w:rPr>
            <w:noProof/>
            <w:webHidden/>
          </w:rPr>
          <w:fldChar w:fldCharType="separate"/>
        </w:r>
        <w:r>
          <w:rPr>
            <w:noProof/>
            <w:webHidden/>
          </w:rPr>
          <w:t>3</w:t>
        </w:r>
        <w:r>
          <w:rPr>
            <w:noProof/>
            <w:webHidden/>
          </w:rPr>
          <w:fldChar w:fldCharType="end"/>
        </w:r>
      </w:hyperlink>
    </w:p>
    <w:p w14:paraId="6742E353"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695" w:history="1">
        <w:r w:rsidRPr="00E13D30">
          <w:rPr>
            <w:rStyle w:val="Hyperlink"/>
            <w:noProof/>
          </w:rPr>
          <w:t>4.2</w:t>
        </w:r>
        <w:r>
          <w:rPr>
            <w:rFonts w:asciiTheme="minorHAnsi" w:eastAsiaTheme="minorEastAsia" w:hAnsiTheme="minorHAnsi" w:cstheme="minorBidi"/>
            <w:smallCaps w:val="0"/>
            <w:noProof/>
            <w:sz w:val="22"/>
            <w:szCs w:val="22"/>
            <w:lang w:eastAsia="es-EC"/>
          </w:rPr>
          <w:tab/>
        </w:r>
        <w:r w:rsidRPr="00E13D30">
          <w:rPr>
            <w:rStyle w:val="Hyperlink"/>
            <w:noProof/>
          </w:rPr>
          <w:t>Listado Películas</w:t>
        </w:r>
        <w:r>
          <w:rPr>
            <w:noProof/>
            <w:webHidden/>
          </w:rPr>
          <w:tab/>
        </w:r>
        <w:r>
          <w:rPr>
            <w:noProof/>
            <w:webHidden/>
          </w:rPr>
          <w:fldChar w:fldCharType="begin"/>
        </w:r>
        <w:r>
          <w:rPr>
            <w:noProof/>
            <w:webHidden/>
          </w:rPr>
          <w:instrText xml:space="preserve"> PAGEREF _Toc419733695 \h </w:instrText>
        </w:r>
        <w:r>
          <w:rPr>
            <w:noProof/>
            <w:webHidden/>
          </w:rPr>
        </w:r>
        <w:r>
          <w:rPr>
            <w:noProof/>
            <w:webHidden/>
          </w:rPr>
          <w:fldChar w:fldCharType="separate"/>
        </w:r>
        <w:r>
          <w:rPr>
            <w:noProof/>
            <w:webHidden/>
          </w:rPr>
          <w:t>3</w:t>
        </w:r>
        <w:r>
          <w:rPr>
            <w:noProof/>
            <w:webHidden/>
          </w:rPr>
          <w:fldChar w:fldCharType="end"/>
        </w:r>
      </w:hyperlink>
    </w:p>
    <w:p w14:paraId="0C17DEAB"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96" w:history="1">
        <w:r w:rsidRPr="00E13D30">
          <w:rPr>
            <w:rStyle w:val="Hyperlink"/>
            <w:noProof/>
          </w:rPr>
          <w:t>4.2.1</w:t>
        </w:r>
        <w:r>
          <w:rPr>
            <w:rFonts w:asciiTheme="minorHAnsi" w:eastAsiaTheme="minorEastAsia" w:hAnsiTheme="minorHAnsi" w:cstheme="minorBidi"/>
            <w:i w:val="0"/>
            <w:iCs w:val="0"/>
            <w:noProof/>
            <w:sz w:val="22"/>
            <w:szCs w:val="22"/>
            <w:lang w:eastAsia="es-EC"/>
          </w:rPr>
          <w:tab/>
        </w:r>
        <w:r w:rsidRPr="00E13D30">
          <w:rPr>
            <w:rStyle w:val="Hyperlink"/>
            <w:noProof/>
          </w:rPr>
          <w:t>Buscar</w:t>
        </w:r>
        <w:r>
          <w:rPr>
            <w:noProof/>
            <w:webHidden/>
          </w:rPr>
          <w:tab/>
        </w:r>
        <w:r>
          <w:rPr>
            <w:noProof/>
            <w:webHidden/>
          </w:rPr>
          <w:fldChar w:fldCharType="begin"/>
        </w:r>
        <w:r>
          <w:rPr>
            <w:noProof/>
            <w:webHidden/>
          </w:rPr>
          <w:instrText xml:space="preserve"> PAGEREF _Toc419733696 \h </w:instrText>
        </w:r>
        <w:r>
          <w:rPr>
            <w:noProof/>
            <w:webHidden/>
          </w:rPr>
        </w:r>
        <w:r>
          <w:rPr>
            <w:noProof/>
            <w:webHidden/>
          </w:rPr>
          <w:fldChar w:fldCharType="separate"/>
        </w:r>
        <w:r>
          <w:rPr>
            <w:noProof/>
            <w:webHidden/>
          </w:rPr>
          <w:t>4</w:t>
        </w:r>
        <w:r>
          <w:rPr>
            <w:noProof/>
            <w:webHidden/>
          </w:rPr>
          <w:fldChar w:fldCharType="end"/>
        </w:r>
      </w:hyperlink>
    </w:p>
    <w:p w14:paraId="0AC5EEBC"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697" w:history="1">
        <w:r w:rsidRPr="00E13D30">
          <w:rPr>
            <w:rStyle w:val="Hyperlink"/>
            <w:noProof/>
          </w:rPr>
          <w:t>4.3</w:t>
        </w:r>
        <w:r>
          <w:rPr>
            <w:rFonts w:asciiTheme="minorHAnsi" w:eastAsiaTheme="minorEastAsia" w:hAnsiTheme="minorHAnsi" w:cstheme="minorBidi"/>
            <w:smallCaps w:val="0"/>
            <w:noProof/>
            <w:sz w:val="22"/>
            <w:szCs w:val="22"/>
            <w:lang w:eastAsia="es-EC"/>
          </w:rPr>
          <w:tab/>
        </w:r>
        <w:r w:rsidRPr="00E13D30">
          <w:rPr>
            <w:rStyle w:val="Hyperlink"/>
            <w:noProof/>
          </w:rPr>
          <w:t>Película</w:t>
        </w:r>
        <w:r>
          <w:rPr>
            <w:noProof/>
            <w:webHidden/>
          </w:rPr>
          <w:tab/>
        </w:r>
        <w:r>
          <w:rPr>
            <w:noProof/>
            <w:webHidden/>
          </w:rPr>
          <w:fldChar w:fldCharType="begin"/>
        </w:r>
        <w:r>
          <w:rPr>
            <w:noProof/>
            <w:webHidden/>
          </w:rPr>
          <w:instrText xml:space="preserve"> PAGEREF _Toc419733697 \h </w:instrText>
        </w:r>
        <w:r>
          <w:rPr>
            <w:noProof/>
            <w:webHidden/>
          </w:rPr>
        </w:r>
        <w:r>
          <w:rPr>
            <w:noProof/>
            <w:webHidden/>
          </w:rPr>
          <w:fldChar w:fldCharType="separate"/>
        </w:r>
        <w:r>
          <w:rPr>
            <w:noProof/>
            <w:webHidden/>
          </w:rPr>
          <w:t>4</w:t>
        </w:r>
        <w:r>
          <w:rPr>
            <w:noProof/>
            <w:webHidden/>
          </w:rPr>
          <w:fldChar w:fldCharType="end"/>
        </w:r>
      </w:hyperlink>
    </w:p>
    <w:p w14:paraId="66646701"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98" w:history="1">
        <w:r w:rsidRPr="00E13D30">
          <w:rPr>
            <w:rStyle w:val="Hyperlink"/>
            <w:noProof/>
          </w:rPr>
          <w:t>4.3.1</w:t>
        </w:r>
        <w:r>
          <w:rPr>
            <w:rFonts w:asciiTheme="minorHAnsi" w:eastAsiaTheme="minorEastAsia" w:hAnsiTheme="minorHAnsi" w:cstheme="minorBidi"/>
            <w:i w:val="0"/>
            <w:iCs w:val="0"/>
            <w:noProof/>
            <w:sz w:val="22"/>
            <w:szCs w:val="22"/>
            <w:lang w:eastAsia="es-EC"/>
          </w:rPr>
          <w:tab/>
        </w:r>
        <w:r w:rsidRPr="00E13D30">
          <w:rPr>
            <w:rStyle w:val="Hyperlink"/>
            <w:noProof/>
          </w:rPr>
          <w:t>Fecha de la Película</w:t>
        </w:r>
        <w:r>
          <w:rPr>
            <w:noProof/>
            <w:webHidden/>
          </w:rPr>
          <w:tab/>
        </w:r>
        <w:r>
          <w:rPr>
            <w:noProof/>
            <w:webHidden/>
          </w:rPr>
          <w:fldChar w:fldCharType="begin"/>
        </w:r>
        <w:r>
          <w:rPr>
            <w:noProof/>
            <w:webHidden/>
          </w:rPr>
          <w:instrText xml:space="preserve"> PAGEREF _Toc419733698 \h </w:instrText>
        </w:r>
        <w:r>
          <w:rPr>
            <w:noProof/>
            <w:webHidden/>
          </w:rPr>
        </w:r>
        <w:r>
          <w:rPr>
            <w:noProof/>
            <w:webHidden/>
          </w:rPr>
          <w:fldChar w:fldCharType="separate"/>
        </w:r>
        <w:r>
          <w:rPr>
            <w:noProof/>
            <w:webHidden/>
          </w:rPr>
          <w:t>4</w:t>
        </w:r>
        <w:r>
          <w:rPr>
            <w:noProof/>
            <w:webHidden/>
          </w:rPr>
          <w:fldChar w:fldCharType="end"/>
        </w:r>
      </w:hyperlink>
    </w:p>
    <w:p w14:paraId="34D080DC"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699" w:history="1">
        <w:r w:rsidRPr="00E13D30">
          <w:rPr>
            <w:rStyle w:val="Hyperlink"/>
            <w:noProof/>
          </w:rPr>
          <w:t>4.3.2</w:t>
        </w:r>
        <w:r>
          <w:rPr>
            <w:rFonts w:asciiTheme="minorHAnsi" w:eastAsiaTheme="minorEastAsia" w:hAnsiTheme="minorHAnsi" w:cstheme="minorBidi"/>
            <w:i w:val="0"/>
            <w:iCs w:val="0"/>
            <w:noProof/>
            <w:sz w:val="22"/>
            <w:szCs w:val="22"/>
            <w:lang w:eastAsia="es-EC"/>
          </w:rPr>
          <w:tab/>
        </w:r>
        <w:r w:rsidRPr="00E13D30">
          <w:rPr>
            <w:rStyle w:val="Hyperlink"/>
            <w:noProof/>
          </w:rPr>
          <w:t>Próxima Cartelera</w:t>
        </w:r>
        <w:r>
          <w:rPr>
            <w:noProof/>
            <w:webHidden/>
          </w:rPr>
          <w:tab/>
        </w:r>
        <w:r>
          <w:rPr>
            <w:noProof/>
            <w:webHidden/>
          </w:rPr>
          <w:fldChar w:fldCharType="begin"/>
        </w:r>
        <w:r>
          <w:rPr>
            <w:noProof/>
            <w:webHidden/>
          </w:rPr>
          <w:instrText xml:space="preserve"> PAGEREF _Toc419733699 \h </w:instrText>
        </w:r>
        <w:r>
          <w:rPr>
            <w:noProof/>
            <w:webHidden/>
          </w:rPr>
        </w:r>
        <w:r>
          <w:rPr>
            <w:noProof/>
            <w:webHidden/>
          </w:rPr>
          <w:fldChar w:fldCharType="separate"/>
        </w:r>
        <w:r>
          <w:rPr>
            <w:noProof/>
            <w:webHidden/>
          </w:rPr>
          <w:t>4</w:t>
        </w:r>
        <w:r>
          <w:rPr>
            <w:noProof/>
            <w:webHidden/>
          </w:rPr>
          <w:fldChar w:fldCharType="end"/>
        </w:r>
      </w:hyperlink>
    </w:p>
    <w:p w14:paraId="3DEC3630"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700" w:history="1">
        <w:r w:rsidRPr="00E13D30">
          <w:rPr>
            <w:rStyle w:val="Hyperlink"/>
            <w:noProof/>
          </w:rPr>
          <w:t>4.3.3</w:t>
        </w:r>
        <w:r>
          <w:rPr>
            <w:rFonts w:asciiTheme="minorHAnsi" w:eastAsiaTheme="minorEastAsia" w:hAnsiTheme="minorHAnsi" w:cstheme="minorBidi"/>
            <w:i w:val="0"/>
            <w:iCs w:val="0"/>
            <w:noProof/>
            <w:sz w:val="22"/>
            <w:szCs w:val="22"/>
            <w:lang w:eastAsia="es-EC"/>
          </w:rPr>
          <w:tab/>
        </w:r>
        <w:r w:rsidRPr="00E13D30">
          <w:rPr>
            <w:rStyle w:val="Hyperlink"/>
            <w:noProof/>
          </w:rPr>
          <w:t>Compartir</w:t>
        </w:r>
        <w:r>
          <w:rPr>
            <w:noProof/>
            <w:webHidden/>
          </w:rPr>
          <w:tab/>
        </w:r>
        <w:r>
          <w:rPr>
            <w:noProof/>
            <w:webHidden/>
          </w:rPr>
          <w:fldChar w:fldCharType="begin"/>
        </w:r>
        <w:r>
          <w:rPr>
            <w:noProof/>
            <w:webHidden/>
          </w:rPr>
          <w:instrText xml:space="preserve"> PAGEREF _Toc419733700 \h </w:instrText>
        </w:r>
        <w:r>
          <w:rPr>
            <w:noProof/>
            <w:webHidden/>
          </w:rPr>
        </w:r>
        <w:r>
          <w:rPr>
            <w:noProof/>
            <w:webHidden/>
          </w:rPr>
          <w:fldChar w:fldCharType="separate"/>
        </w:r>
        <w:r>
          <w:rPr>
            <w:noProof/>
            <w:webHidden/>
          </w:rPr>
          <w:t>4</w:t>
        </w:r>
        <w:r>
          <w:rPr>
            <w:noProof/>
            <w:webHidden/>
          </w:rPr>
          <w:fldChar w:fldCharType="end"/>
        </w:r>
      </w:hyperlink>
    </w:p>
    <w:p w14:paraId="29E7A71B"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701" w:history="1">
        <w:r w:rsidRPr="00E13D30">
          <w:rPr>
            <w:rStyle w:val="Hyperlink"/>
            <w:noProof/>
          </w:rPr>
          <w:t>4.3.4</w:t>
        </w:r>
        <w:r>
          <w:rPr>
            <w:rFonts w:asciiTheme="minorHAnsi" w:eastAsiaTheme="minorEastAsia" w:hAnsiTheme="minorHAnsi" w:cstheme="minorBidi"/>
            <w:i w:val="0"/>
            <w:iCs w:val="0"/>
            <w:noProof/>
            <w:sz w:val="22"/>
            <w:szCs w:val="22"/>
            <w:lang w:eastAsia="es-EC"/>
          </w:rPr>
          <w:tab/>
        </w:r>
        <w:r w:rsidRPr="00E13D30">
          <w:rPr>
            <w:rStyle w:val="Hyperlink"/>
            <w:noProof/>
          </w:rPr>
          <w:t>Sinopsis</w:t>
        </w:r>
        <w:r>
          <w:rPr>
            <w:noProof/>
            <w:webHidden/>
          </w:rPr>
          <w:tab/>
        </w:r>
        <w:r>
          <w:rPr>
            <w:noProof/>
            <w:webHidden/>
          </w:rPr>
          <w:fldChar w:fldCharType="begin"/>
        </w:r>
        <w:r>
          <w:rPr>
            <w:noProof/>
            <w:webHidden/>
          </w:rPr>
          <w:instrText xml:space="preserve"> PAGEREF _Toc419733701 \h </w:instrText>
        </w:r>
        <w:r>
          <w:rPr>
            <w:noProof/>
            <w:webHidden/>
          </w:rPr>
        </w:r>
        <w:r>
          <w:rPr>
            <w:noProof/>
            <w:webHidden/>
          </w:rPr>
          <w:fldChar w:fldCharType="separate"/>
        </w:r>
        <w:r>
          <w:rPr>
            <w:noProof/>
            <w:webHidden/>
          </w:rPr>
          <w:t>4</w:t>
        </w:r>
        <w:r>
          <w:rPr>
            <w:noProof/>
            <w:webHidden/>
          </w:rPr>
          <w:fldChar w:fldCharType="end"/>
        </w:r>
      </w:hyperlink>
    </w:p>
    <w:p w14:paraId="37027E37" w14:textId="77777777" w:rsidR="0099161B" w:rsidRDefault="0099161B">
      <w:pPr>
        <w:pStyle w:val="TOC4"/>
        <w:tabs>
          <w:tab w:val="left" w:pos="1540"/>
          <w:tab w:val="right" w:leader="dot" w:pos="8778"/>
        </w:tabs>
        <w:rPr>
          <w:rFonts w:asciiTheme="minorHAnsi" w:eastAsiaTheme="minorEastAsia" w:hAnsiTheme="minorHAnsi" w:cstheme="minorBidi"/>
          <w:noProof/>
          <w:sz w:val="22"/>
          <w:szCs w:val="22"/>
          <w:lang w:eastAsia="es-EC"/>
        </w:rPr>
      </w:pPr>
      <w:hyperlink w:anchor="_Toc419733702" w:history="1">
        <w:r w:rsidRPr="00E13D30">
          <w:rPr>
            <w:rStyle w:val="Hyperlink"/>
            <w:noProof/>
          </w:rPr>
          <w:t>4.3.4.1</w:t>
        </w:r>
        <w:r>
          <w:rPr>
            <w:rFonts w:asciiTheme="minorHAnsi" w:eastAsiaTheme="minorEastAsia" w:hAnsiTheme="minorHAnsi" w:cstheme="minorBidi"/>
            <w:noProof/>
            <w:sz w:val="22"/>
            <w:szCs w:val="22"/>
            <w:lang w:eastAsia="es-EC"/>
          </w:rPr>
          <w:tab/>
        </w:r>
        <w:r w:rsidRPr="00E13D30">
          <w:rPr>
            <w:rStyle w:val="Hyperlink"/>
            <w:noProof/>
          </w:rPr>
          <w:t>Ver Trailer</w:t>
        </w:r>
        <w:r>
          <w:rPr>
            <w:noProof/>
            <w:webHidden/>
          </w:rPr>
          <w:tab/>
        </w:r>
        <w:r>
          <w:rPr>
            <w:noProof/>
            <w:webHidden/>
          </w:rPr>
          <w:fldChar w:fldCharType="begin"/>
        </w:r>
        <w:r>
          <w:rPr>
            <w:noProof/>
            <w:webHidden/>
          </w:rPr>
          <w:instrText xml:space="preserve"> PAGEREF _Toc419733702 \h </w:instrText>
        </w:r>
        <w:r>
          <w:rPr>
            <w:noProof/>
            <w:webHidden/>
          </w:rPr>
        </w:r>
        <w:r>
          <w:rPr>
            <w:noProof/>
            <w:webHidden/>
          </w:rPr>
          <w:fldChar w:fldCharType="separate"/>
        </w:r>
        <w:r>
          <w:rPr>
            <w:noProof/>
            <w:webHidden/>
          </w:rPr>
          <w:t>5</w:t>
        </w:r>
        <w:r>
          <w:rPr>
            <w:noProof/>
            <w:webHidden/>
          </w:rPr>
          <w:fldChar w:fldCharType="end"/>
        </w:r>
      </w:hyperlink>
    </w:p>
    <w:p w14:paraId="75B0E1CA" w14:textId="77777777" w:rsidR="0099161B" w:rsidRDefault="0099161B">
      <w:pPr>
        <w:pStyle w:val="TOC3"/>
        <w:tabs>
          <w:tab w:val="left" w:pos="1100"/>
          <w:tab w:val="right" w:leader="dot" w:pos="8778"/>
        </w:tabs>
        <w:rPr>
          <w:rFonts w:asciiTheme="minorHAnsi" w:eastAsiaTheme="minorEastAsia" w:hAnsiTheme="minorHAnsi" w:cstheme="minorBidi"/>
          <w:i w:val="0"/>
          <w:iCs w:val="0"/>
          <w:noProof/>
          <w:sz w:val="22"/>
          <w:szCs w:val="22"/>
          <w:lang w:eastAsia="es-EC"/>
        </w:rPr>
      </w:pPr>
      <w:hyperlink w:anchor="_Toc419733703" w:history="1">
        <w:r w:rsidRPr="00E13D30">
          <w:rPr>
            <w:rStyle w:val="Hyperlink"/>
            <w:noProof/>
          </w:rPr>
          <w:t>4.3.5</w:t>
        </w:r>
        <w:r>
          <w:rPr>
            <w:rFonts w:asciiTheme="minorHAnsi" w:eastAsiaTheme="minorEastAsia" w:hAnsiTheme="minorHAnsi" w:cstheme="minorBidi"/>
            <w:i w:val="0"/>
            <w:iCs w:val="0"/>
            <w:noProof/>
            <w:sz w:val="22"/>
            <w:szCs w:val="22"/>
            <w:lang w:eastAsia="es-EC"/>
          </w:rPr>
          <w:tab/>
        </w:r>
        <w:r w:rsidRPr="00E13D30">
          <w:rPr>
            <w:rStyle w:val="Hyperlink"/>
            <w:noProof/>
          </w:rPr>
          <w:t>Función</w:t>
        </w:r>
        <w:r>
          <w:rPr>
            <w:noProof/>
            <w:webHidden/>
          </w:rPr>
          <w:tab/>
        </w:r>
        <w:r>
          <w:rPr>
            <w:noProof/>
            <w:webHidden/>
          </w:rPr>
          <w:fldChar w:fldCharType="begin"/>
        </w:r>
        <w:r>
          <w:rPr>
            <w:noProof/>
            <w:webHidden/>
          </w:rPr>
          <w:instrText xml:space="preserve"> PAGEREF _Toc419733703 \h </w:instrText>
        </w:r>
        <w:r>
          <w:rPr>
            <w:noProof/>
            <w:webHidden/>
          </w:rPr>
        </w:r>
        <w:r>
          <w:rPr>
            <w:noProof/>
            <w:webHidden/>
          </w:rPr>
          <w:fldChar w:fldCharType="separate"/>
        </w:r>
        <w:r>
          <w:rPr>
            <w:noProof/>
            <w:webHidden/>
          </w:rPr>
          <w:t>5</w:t>
        </w:r>
        <w:r>
          <w:rPr>
            <w:noProof/>
            <w:webHidden/>
          </w:rPr>
          <w:fldChar w:fldCharType="end"/>
        </w:r>
      </w:hyperlink>
    </w:p>
    <w:p w14:paraId="1DD2EC1C"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704" w:history="1">
        <w:r w:rsidRPr="00E13D30">
          <w:rPr>
            <w:rStyle w:val="Hyperlink"/>
            <w:noProof/>
          </w:rPr>
          <w:t>5</w:t>
        </w:r>
        <w:r>
          <w:rPr>
            <w:rFonts w:asciiTheme="minorHAnsi" w:eastAsiaTheme="minorEastAsia" w:hAnsiTheme="minorHAnsi" w:cstheme="minorBidi"/>
            <w:b w:val="0"/>
            <w:bCs w:val="0"/>
            <w:caps w:val="0"/>
            <w:noProof/>
            <w:sz w:val="22"/>
            <w:szCs w:val="22"/>
            <w:lang w:eastAsia="es-EC"/>
          </w:rPr>
          <w:tab/>
        </w:r>
        <w:r w:rsidRPr="00E13D30">
          <w:rPr>
            <w:rStyle w:val="Hyperlink"/>
            <w:noProof/>
          </w:rPr>
          <w:t>Mis Compras.</w:t>
        </w:r>
        <w:r>
          <w:rPr>
            <w:noProof/>
            <w:webHidden/>
          </w:rPr>
          <w:tab/>
        </w:r>
        <w:r>
          <w:rPr>
            <w:noProof/>
            <w:webHidden/>
          </w:rPr>
          <w:fldChar w:fldCharType="begin"/>
        </w:r>
        <w:r>
          <w:rPr>
            <w:noProof/>
            <w:webHidden/>
          </w:rPr>
          <w:instrText xml:space="preserve"> PAGEREF _Toc419733704 \h </w:instrText>
        </w:r>
        <w:r>
          <w:rPr>
            <w:noProof/>
            <w:webHidden/>
          </w:rPr>
        </w:r>
        <w:r>
          <w:rPr>
            <w:noProof/>
            <w:webHidden/>
          </w:rPr>
          <w:fldChar w:fldCharType="separate"/>
        </w:r>
        <w:r>
          <w:rPr>
            <w:noProof/>
            <w:webHidden/>
          </w:rPr>
          <w:t>5</w:t>
        </w:r>
        <w:r>
          <w:rPr>
            <w:noProof/>
            <w:webHidden/>
          </w:rPr>
          <w:fldChar w:fldCharType="end"/>
        </w:r>
      </w:hyperlink>
    </w:p>
    <w:p w14:paraId="3FB8AD09"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705" w:history="1">
        <w:r w:rsidRPr="00E13D30">
          <w:rPr>
            <w:rStyle w:val="Hyperlink"/>
            <w:noProof/>
          </w:rPr>
          <w:t>6</w:t>
        </w:r>
        <w:r>
          <w:rPr>
            <w:rFonts w:asciiTheme="minorHAnsi" w:eastAsiaTheme="minorEastAsia" w:hAnsiTheme="minorHAnsi" w:cstheme="minorBidi"/>
            <w:b w:val="0"/>
            <w:bCs w:val="0"/>
            <w:caps w:val="0"/>
            <w:noProof/>
            <w:sz w:val="22"/>
            <w:szCs w:val="22"/>
            <w:lang w:eastAsia="es-EC"/>
          </w:rPr>
          <w:tab/>
        </w:r>
        <w:r w:rsidRPr="00E13D30">
          <w:rPr>
            <w:rStyle w:val="Hyperlink"/>
            <w:noProof/>
          </w:rPr>
          <w:t>Promociones.</w:t>
        </w:r>
        <w:r>
          <w:rPr>
            <w:noProof/>
            <w:webHidden/>
          </w:rPr>
          <w:tab/>
        </w:r>
        <w:r>
          <w:rPr>
            <w:noProof/>
            <w:webHidden/>
          </w:rPr>
          <w:fldChar w:fldCharType="begin"/>
        </w:r>
        <w:r>
          <w:rPr>
            <w:noProof/>
            <w:webHidden/>
          </w:rPr>
          <w:instrText xml:space="preserve"> PAGEREF _Toc419733705 \h </w:instrText>
        </w:r>
        <w:r>
          <w:rPr>
            <w:noProof/>
            <w:webHidden/>
          </w:rPr>
        </w:r>
        <w:r>
          <w:rPr>
            <w:noProof/>
            <w:webHidden/>
          </w:rPr>
          <w:fldChar w:fldCharType="separate"/>
        </w:r>
        <w:r>
          <w:rPr>
            <w:noProof/>
            <w:webHidden/>
          </w:rPr>
          <w:t>5</w:t>
        </w:r>
        <w:r>
          <w:rPr>
            <w:noProof/>
            <w:webHidden/>
          </w:rPr>
          <w:fldChar w:fldCharType="end"/>
        </w:r>
      </w:hyperlink>
    </w:p>
    <w:p w14:paraId="2AD31B52" w14:textId="77777777" w:rsidR="0099161B" w:rsidRDefault="0099161B">
      <w:pPr>
        <w:pStyle w:val="TOC1"/>
        <w:tabs>
          <w:tab w:val="left" w:pos="400"/>
          <w:tab w:val="right" w:leader="dot" w:pos="8778"/>
        </w:tabs>
        <w:rPr>
          <w:rFonts w:asciiTheme="minorHAnsi" w:eastAsiaTheme="minorEastAsia" w:hAnsiTheme="minorHAnsi" w:cstheme="minorBidi"/>
          <w:b w:val="0"/>
          <w:bCs w:val="0"/>
          <w:caps w:val="0"/>
          <w:noProof/>
          <w:sz w:val="22"/>
          <w:szCs w:val="22"/>
          <w:lang w:eastAsia="es-EC"/>
        </w:rPr>
      </w:pPr>
      <w:hyperlink w:anchor="_Toc419733706" w:history="1">
        <w:r w:rsidRPr="00E13D30">
          <w:rPr>
            <w:rStyle w:val="Hyperlink"/>
            <w:noProof/>
          </w:rPr>
          <w:t>7</w:t>
        </w:r>
        <w:r>
          <w:rPr>
            <w:rFonts w:asciiTheme="minorHAnsi" w:eastAsiaTheme="minorEastAsia" w:hAnsiTheme="minorHAnsi" w:cstheme="minorBidi"/>
            <w:b w:val="0"/>
            <w:bCs w:val="0"/>
            <w:caps w:val="0"/>
            <w:noProof/>
            <w:sz w:val="22"/>
            <w:szCs w:val="22"/>
            <w:lang w:eastAsia="es-EC"/>
          </w:rPr>
          <w:tab/>
        </w:r>
        <w:r w:rsidRPr="00E13D30">
          <w:rPr>
            <w:rStyle w:val="Hyperlink"/>
            <w:noProof/>
          </w:rPr>
          <w:t>Mi Usuario.</w:t>
        </w:r>
        <w:r>
          <w:rPr>
            <w:noProof/>
            <w:webHidden/>
          </w:rPr>
          <w:tab/>
        </w:r>
        <w:r>
          <w:rPr>
            <w:noProof/>
            <w:webHidden/>
          </w:rPr>
          <w:fldChar w:fldCharType="begin"/>
        </w:r>
        <w:r>
          <w:rPr>
            <w:noProof/>
            <w:webHidden/>
          </w:rPr>
          <w:instrText xml:space="preserve"> PAGEREF _Toc419733706 \h </w:instrText>
        </w:r>
        <w:r>
          <w:rPr>
            <w:noProof/>
            <w:webHidden/>
          </w:rPr>
        </w:r>
        <w:r>
          <w:rPr>
            <w:noProof/>
            <w:webHidden/>
          </w:rPr>
          <w:fldChar w:fldCharType="separate"/>
        </w:r>
        <w:r>
          <w:rPr>
            <w:noProof/>
            <w:webHidden/>
          </w:rPr>
          <w:t>5</w:t>
        </w:r>
        <w:r>
          <w:rPr>
            <w:noProof/>
            <w:webHidden/>
          </w:rPr>
          <w:fldChar w:fldCharType="end"/>
        </w:r>
      </w:hyperlink>
    </w:p>
    <w:p w14:paraId="7FCBE596"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07" w:history="1">
        <w:r w:rsidRPr="00E13D30">
          <w:rPr>
            <w:rStyle w:val="Hyperlink"/>
            <w:noProof/>
          </w:rPr>
          <w:t>7.1</w:t>
        </w:r>
        <w:r>
          <w:rPr>
            <w:rFonts w:asciiTheme="minorHAnsi" w:eastAsiaTheme="minorEastAsia" w:hAnsiTheme="minorHAnsi" w:cstheme="minorBidi"/>
            <w:smallCaps w:val="0"/>
            <w:noProof/>
            <w:sz w:val="22"/>
            <w:szCs w:val="22"/>
            <w:lang w:eastAsia="es-EC"/>
          </w:rPr>
          <w:tab/>
        </w:r>
        <w:r w:rsidRPr="00E13D30">
          <w:rPr>
            <w:rStyle w:val="Hyperlink"/>
            <w:noProof/>
          </w:rPr>
          <w:t>Inicie Sesión</w:t>
        </w:r>
        <w:r>
          <w:rPr>
            <w:noProof/>
            <w:webHidden/>
          </w:rPr>
          <w:tab/>
        </w:r>
        <w:r>
          <w:rPr>
            <w:noProof/>
            <w:webHidden/>
          </w:rPr>
          <w:fldChar w:fldCharType="begin"/>
        </w:r>
        <w:r>
          <w:rPr>
            <w:noProof/>
            <w:webHidden/>
          </w:rPr>
          <w:instrText xml:space="preserve"> PAGEREF _Toc419733707 \h </w:instrText>
        </w:r>
        <w:r>
          <w:rPr>
            <w:noProof/>
            <w:webHidden/>
          </w:rPr>
        </w:r>
        <w:r>
          <w:rPr>
            <w:noProof/>
            <w:webHidden/>
          </w:rPr>
          <w:fldChar w:fldCharType="separate"/>
        </w:r>
        <w:r>
          <w:rPr>
            <w:noProof/>
            <w:webHidden/>
          </w:rPr>
          <w:t>6</w:t>
        </w:r>
        <w:r>
          <w:rPr>
            <w:noProof/>
            <w:webHidden/>
          </w:rPr>
          <w:fldChar w:fldCharType="end"/>
        </w:r>
      </w:hyperlink>
    </w:p>
    <w:p w14:paraId="4C33B2AA"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08" w:history="1">
        <w:r w:rsidRPr="00E13D30">
          <w:rPr>
            <w:rStyle w:val="Hyperlink"/>
            <w:noProof/>
          </w:rPr>
          <w:t>7.2</w:t>
        </w:r>
        <w:r>
          <w:rPr>
            <w:rFonts w:asciiTheme="minorHAnsi" w:eastAsiaTheme="minorEastAsia" w:hAnsiTheme="minorHAnsi" w:cstheme="minorBidi"/>
            <w:smallCaps w:val="0"/>
            <w:noProof/>
            <w:sz w:val="22"/>
            <w:szCs w:val="22"/>
            <w:lang w:eastAsia="es-EC"/>
          </w:rPr>
          <w:tab/>
        </w:r>
        <w:r w:rsidRPr="00E13D30">
          <w:rPr>
            <w:rStyle w:val="Hyperlink"/>
            <w:noProof/>
          </w:rPr>
          <w:t>Regístrate Aquí</w:t>
        </w:r>
        <w:r>
          <w:rPr>
            <w:noProof/>
            <w:webHidden/>
          </w:rPr>
          <w:tab/>
        </w:r>
        <w:r>
          <w:rPr>
            <w:noProof/>
            <w:webHidden/>
          </w:rPr>
          <w:fldChar w:fldCharType="begin"/>
        </w:r>
        <w:r>
          <w:rPr>
            <w:noProof/>
            <w:webHidden/>
          </w:rPr>
          <w:instrText xml:space="preserve"> PAGEREF _Toc419733708 \h </w:instrText>
        </w:r>
        <w:r>
          <w:rPr>
            <w:noProof/>
            <w:webHidden/>
          </w:rPr>
        </w:r>
        <w:r>
          <w:rPr>
            <w:noProof/>
            <w:webHidden/>
          </w:rPr>
          <w:fldChar w:fldCharType="separate"/>
        </w:r>
        <w:r>
          <w:rPr>
            <w:noProof/>
            <w:webHidden/>
          </w:rPr>
          <w:t>6</w:t>
        </w:r>
        <w:r>
          <w:rPr>
            <w:noProof/>
            <w:webHidden/>
          </w:rPr>
          <w:fldChar w:fldCharType="end"/>
        </w:r>
      </w:hyperlink>
    </w:p>
    <w:p w14:paraId="7659F14E"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09" w:history="1">
        <w:r w:rsidRPr="00E13D30">
          <w:rPr>
            <w:rStyle w:val="Hyperlink"/>
            <w:noProof/>
          </w:rPr>
          <w:t>7.3</w:t>
        </w:r>
        <w:r>
          <w:rPr>
            <w:rFonts w:asciiTheme="minorHAnsi" w:eastAsiaTheme="minorEastAsia" w:hAnsiTheme="minorHAnsi" w:cstheme="minorBidi"/>
            <w:smallCaps w:val="0"/>
            <w:noProof/>
            <w:sz w:val="22"/>
            <w:szCs w:val="22"/>
            <w:lang w:eastAsia="es-EC"/>
          </w:rPr>
          <w:tab/>
        </w:r>
        <w:r w:rsidRPr="00E13D30">
          <w:rPr>
            <w:rStyle w:val="Hyperlink"/>
            <w:noProof/>
          </w:rPr>
          <w:t>Recuperar Contraseña</w:t>
        </w:r>
        <w:r>
          <w:rPr>
            <w:noProof/>
            <w:webHidden/>
          </w:rPr>
          <w:tab/>
        </w:r>
        <w:r>
          <w:rPr>
            <w:noProof/>
            <w:webHidden/>
          </w:rPr>
          <w:fldChar w:fldCharType="begin"/>
        </w:r>
        <w:r>
          <w:rPr>
            <w:noProof/>
            <w:webHidden/>
          </w:rPr>
          <w:instrText xml:space="preserve"> PAGEREF _Toc419733709 \h </w:instrText>
        </w:r>
        <w:r>
          <w:rPr>
            <w:noProof/>
            <w:webHidden/>
          </w:rPr>
        </w:r>
        <w:r>
          <w:rPr>
            <w:noProof/>
            <w:webHidden/>
          </w:rPr>
          <w:fldChar w:fldCharType="separate"/>
        </w:r>
        <w:r>
          <w:rPr>
            <w:noProof/>
            <w:webHidden/>
          </w:rPr>
          <w:t>6</w:t>
        </w:r>
        <w:r>
          <w:rPr>
            <w:noProof/>
            <w:webHidden/>
          </w:rPr>
          <w:fldChar w:fldCharType="end"/>
        </w:r>
      </w:hyperlink>
    </w:p>
    <w:p w14:paraId="738B3D76"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10" w:history="1">
        <w:r w:rsidRPr="00E13D30">
          <w:rPr>
            <w:rStyle w:val="Hyperlink"/>
            <w:noProof/>
          </w:rPr>
          <w:t>7.4</w:t>
        </w:r>
        <w:r>
          <w:rPr>
            <w:rFonts w:asciiTheme="minorHAnsi" w:eastAsiaTheme="minorEastAsia" w:hAnsiTheme="minorHAnsi" w:cstheme="minorBidi"/>
            <w:smallCaps w:val="0"/>
            <w:noProof/>
            <w:sz w:val="22"/>
            <w:szCs w:val="22"/>
            <w:lang w:eastAsia="es-EC"/>
          </w:rPr>
          <w:tab/>
        </w:r>
        <w:r w:rsidRPr="00E13D30">
          <w:rPr>
            <w:rStyle w:val="Hyperlink"/>
            <w:noProof/>
          </w:rPr>
          <w:t>Cambiar Contraseña</w:t>
        </w:r>
        <w:r>
          <w:rPr>
            <w:noProof/>
            <w:webHidden/>
          </w:rPr>
          <w:tab/>
        </w:r>
        <w:r>
          <w:rPr>
            <w:noProof/>
            <w:webHidden/>
          </w:rPr>
          <w:fldChar w:fldCharType="begin"/>
        </w:r>
        <w:r>
          <w:rPr>
            <w:noProof/>
            <w:webHidden/>
          </w:rPr>
          <w:instrText xml:space="preserve"> PAGEREF _Toc419733710 \h </w:instrText>
        </w:r>
        <w:r>
          <w:rPr>
            <w:noProof/>
            <w:webHidden/>
          </w:rPr>
        </w:r>
        <w:r>
          <w:rPr>
            <w:noProof/>
            <w:webHidden/>
          </w:rPr>
          <w:fldChar w:fldCharType="separate"/>
        </w:r>
        <w:r>
          <w:rPr>
            <w:noProof/>
            <w:webHidden/>
          </w:rPr>
          <w:t>6</w:t>
        </w:r>
        <w:r>
          <w:rPr>
            <w:noProof/>
            <w:webHidden/>
          </w:rPr>
          <w:fldChar w:fldCharType="end"/>
        </w:r>
      </w:hyperlink>
    </w:p>
    <w:p w14:paraId="3FC1C916"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11" w:history="1">
        <w:r w:rsidRPr="00E13D30">
          <w:rPr>
            <w:rStyle w:val="Hyperlink"/>
            <w:noProof/>
          </w:rPr>
          <w:t>7.5</w:t>
        </w:r>
        <w:r>
          <w:rPr>
            <w:rFonts w:asciiTheme="minorHAnsi" w:eastAsiaTheme="minorEastAsia" w:hAnsiTheme="minorHAnsi" w:cstheme="minorBidi"/>
            <w:smallCaps w:val="0"/>
            <w:noProof/>
            <w:sz w:val="22"/>
            <w:szCs w:val="22"/>
            <w:lang w:eastAsia="es-EC"/>
          </w:rPr>
          <w:tab/>
        </w:r>
        <w:r w:rsidRPr="00E13D30">
          <w:rPr>
            <w:rStyle w:val="Hyperlink"/>
            <w:noProof/>
          </w:rPr>
          <w:t>Cerrar Sesión</w:t>
        </w:r>
        <w:r>
          <w:rPr>
            <w:noProof/>
            <w:webHidden/>
          </w:rPr>
          <w:tab/>
        </w:r>
        <w:r>
          <w:rPr>
            <w:noProof/>
            <w:webHidden/>
          </w:rPr>
          <w:fldChar w:fldCharType="begin"/>
        </w:r>
        <w:r>
          <w:rPr>
            <w:noProof/>
            <w:webHidden/>
          </w:rPr>
          <w:instrText xml:space="preserve"> PAGEREF _Toc419733711 \h </w:instrText>
        </w:r>
        <w:r>
          <w:rPr>
            <w:noProof/>
            <w:webHidden/>
          </w:rPr>
        </w:r>
        <w:r>
          <w:rPr>
            <w:noProof/>
            <w:webHidden/>
          </w:rPr>
          <w:fldChar w:fldCharType="separate"/>
        </w:r>
        <w:r>
          <w:rPr>
            <w:noProof/>
            <w:webHidden/>
          </w:rPr>
          <w:t>6</w:t>
        </w:r>
        <w:r>
          <w:rPr>
            <w:noProof/>
            <w:webHidden/>
          </w:rPr>
          <w:fldChar w:fldCharType="end"/>
        </w:r>
      </w:hyperlink>
    </w:p>
    <w:p w14:paraId="084C1628" w14:textId="77777777" w:rsidR="0099161B" w:rsidRDefault="0099161B">
      <w:pPr>
        <w:pStyle w:val="TOC2"/>
        <w:tabs>
          <w:tab w:val="left" w:pos="880"/>
          <w:tab w:val="right" w:leader="dot" w:pos="8778"/>
        </w:tabs>
        <w:rPr>
          <w:rFonts w:asciiTheme="minorHAnsi" w:eastAsiaTheme="minorEastAsia" w:hAnsiTheme="minorHAnsi" w:cstheme="minorBidi"/>
          <w:smallCaps w:val="0"/>
          <w:noProof/>
          <w:sz w:val="22"/>
          <w:szCs w:val="22"/>
          <w:lang w:eastAsia="es-EC"/>
        </w:rPr>
      </w:pPr>
      <w:hyperlink w:anchor="_Toc419733712" w:history="1">
        <w:r w:rsidRPr="00E13D30">
          <w:rPr>
            <w:rStyle w:val="Hyperlink"/>
            <w:noProof/>
          </w:rPr>
          <w:t>7.6</w:t>
        </w:r>
        <w:r>
          <w:rPr>
            <w:rFonts w:asciiTheme="minorHAnsi" w:eastAsiaTheme="minorEastAsia" w:hAnsiTheme="minorHAnsi" w:cstheme="minorBidi"/>
            <w:smallCaps w:val="0"/>
            <w:noProof/>
            <w:sz w:val="22"/>
            <w:szCs w:val="22"/>
            <w:lang w:eastAsia="es-EC"/>
          </w:rPr>
          <w:tab/>
        </w:r>
        <w:r w:rsidRPr="00E13D30">
          <w:rPr>
            <w:rStyle w:val="Hyperlink"/>
            <w:noProof/>
          </w:rPr>
          <w:t>Editar</w:t>
        </w:r>
        <w:r>
          <w:rPr>
            <w:noProof/>
            <w:webHidden/>
          </w:rPr>
          <w:tab/>
        </w:r>
        <w:r>
          <w:rPr>
            <w:noProof/>
            <w:webHidden/>
          </w:rPr>
          <w:fldChar w:fldCharType="begin"/>
        </w:r>
        <w:r>
          <w:rPr>
            <w:noProof/>
            <w:webHidden/>
          </w:rPr>
          <w:instrText xml:space="preserve"> PAGEREF _Toc419733712 \h </w:instrText>
        </w:r>
        <w:r>
          <w:rPr>
            <w:noProof/>
            <w:webHidden/>
          </w:rPr>
        </w:r>
        <w:r>
          <w:rPr>
            <w:noProof/>
            <w:webHidden/>
          </w:rPr>
          <w:fldChar w:fldCharType="separate"/>
        </w:r>
        <w:r>
          <w:rPr>
            <w:noProof/>
            <w:webHidden/>
          </w:rPr>
          <w:t>6</w:t>
        </w:r>
        <w:r>
          <w:rPr>
            <w:noProof/>
            <w:webHidden/>
          </w:rPr>
          <w:fldChar w:fldCharType="end"/>
        </w:r>
      </w:hyperlink>
    </w:p>
    <w:p w14:paraId="58E76AED" w14:textId="77777777" w:rsidR="00CB01CE" w:rsidRDefault="0011550F">
      <w:pPr>
        <w:pStyle w:val="TOC2"/>
        <w:tabs>
          <w:tab w:val="right" w:leader="dot" w:pos="8778"/>
        </w:tabs>
        <w:rPr>
          <w:rFonts w:cs="Arial"/>
        </w:rPr>
      </w:pPr>
      <w:r>
        <w:rPr>
          <w:rFonts w:cs="Arial"/>
          <w:b/>
          <w:bCs/>
          <w:caps/>
          <w:smallCaps w:val="0"/>
        </w:rPr>
        <w:fldChar w:fldCharType="end"/>
      </w:r>
    </w:p>
    <w:p w14:paraId="40FDF13F" w14:textId="77777777" w:rsidR="00CB01CE" w:rsidRPr="00887BFE" w:rsidRDefault="00CB01CE">
      <w:pPr>
        <w:rPr>
          <w:lang w:val="en-US"/>
        </w:rPr>
      </w:pPr>
    </w:p>
    <w:p w14:paraId="691CCDFC" w14:textId="77777777" w:rsidR="00CB01CE" w:rsidRPr="00887BFE" w:rsidRDefault="00CB01CE">
      <w:pPr>
        <w:rPr>
          <w:lang w:val="en-US"/>
        </w:rPr>
        <w:sectPr w:rsidR="00CB01CE" w:rsidRPr="00887BFE">
          <w:headerReference w:type="default" r:id="rId11"/>
          <w:footerReference w:type="default" r:id="rId12"/>
          <w:pgSz w:w="11907" w:h="16840" w:code="9"/>
          <w:pgMar w:top="1418" w:right="1418" w:bottom="1418" w:left="1701" w:header="709" w:footer="709" w:gutter="0"/>
          <w:pgNumType w:fmt="lowerRoman"/>
          <w:cols w:space="720"/>
          <w:docGrid w:linePitch="360"/>
        </w:sectPr>
      </w:pPr>
    </w:p>
    <w:p w14:paraId="11171D0F" w14:textId="6173A31C" w:rsidR="00CB01CE" w:rsidRDefault="0099161B">
      <w:pPr>
        <w:spacing w:before="100"/>
        <w:rPr>
          <w:b/>
          <w:bCs/>
          <w:sz w:val="36"/>
        </w:rPr>
      </w:pPr>
      <w:fldSimple w:instr=" TITLE  \* MERGEFORMAT ">
        <w:r w:rsidR="0055052B">
          <w:rPr>
            <w:b/>
            <w:bCs/>
            <w:sz w:val="36"/>
          </w:rPr>
          <w:t xml:space="preserve">Documentación de </w:t>
        </w:r>
        <w:r w:rsidR="00ED4485">
          <w:rPr>
            <w:b/>
            <w:bCs/>
            <w:sz w:val="36"/>
          </w:rPr>
          <w:t>Manual de Usuario</w:t>
        </w:r>
      </w:fldSimple>
    </w:p>
    <w:p w14:paraId="3EC27A21" w14:textId="77777777" w:rsidR="00CB01CE" w:rsidRDefault="0099161B">
      <w:pPr>
        <w:spacing w:before="100"/>
        <w:rPr>
          <w:i/>
          <w:iCs/>
          <w:sz w:val="32"/>
        </w:rPr>
      </w:pPr>
      <w:fldSimple w:instr=" SUBJECT  \* MERGEFORMAT ">
        <w:r w:rsidR="00F244A8" w:rsidRPr="00F244A8">
          <w:rPr>
            <w:i/>
            <w:iCs/>
            <w:sz w:val="32"/>
          </w:rPr>
          <w:t>Proyecto Móvil SUPERCINES</w:t>
        </w:r>
      </w:fldSimple>
    </w:p>
    <w:p w14:paraId="45D407E0" w14:textId="77777777" w:rsidR="009513F9" w:rsidRDefault="009513F9" w:rsidP="00887BFE">
      <w:pPr>
        <w:pStyle w:val="Heading1"/>
      </w:pPr>
      <w:bookmarkStart w:id="2" w:name="_Toc419733679"/>
      <w:r>
        <w:t>Introducción</w:t>
      </w:r>
      <w:bookmarkEnd w:id="2"/>
    </w:p>
    <w:p w14:paraId="723EE594" w14:textId="77777777" w:rsidR="00F244A8" w:rsidRDefault="00F244A8" w:rsidP="00F244A8">
      <w:pPr>
        <w:pStyle w:val="NormalIndent"/>
        <w:rPr>
          <w:rFonts w:ascii="Arial" w:hAnsi="Arial" w:cs="Arial"/>
          <w:sz w:val="20"/>
          <w:szCs w:val="20"/>
          <w:lang w:val="es-EC"/>
        </w:rPr>
      </w:pPr>
      <w:r>
        <w:rPr>
          <w:rFonts w:ascii="Arial" w:hAnsi="Arial" w:cs="Arial"/>
          <w:sz w:val="20"/>
          <w:szCs w:val="20"/>
          <w:lang w:val="es-EC"/>
        </w:rPr>
        <w:t>BAYTEQ como empresa dedicada al desarrollo de soluciones móviles se encuentra en capacidad de atender los requerimientos solicitados por SUPERCINES.</w:t>
      </w:r>
    </w:p>
    <w:p w14:paraId="71FA4A5C" w14:textId="4277984E" w:rsidR="00F244A8" w:rsidRDefault="00F244A8" w:rsidP="00F244A8">
      <w:pPr>
        <w:pStyle w:val="NormalIndent"/>
        <w:rPr>
          <w:rFonts w:ascii="Arial" w:hAnsi="Arial" w:cs="Arial"/>
          <w:sz w:val="20"/>
          <w:szCs w:val="20"/>
          <w:lang w:val="es-EC"/>
        </w:rPr>
      </w:pPr>
      <w:r>
        <w:rPr>
          <w:rFonts w:ascii="Arial" w:hAnsi="Arial" w:cs="Arial"/>
          <w:sz w:val="20"/>
          <w:szCs w:val="20"/>
          <w:lang w:val="es-EC"/>
        </w:rPr>
        <w:t xml:space="preserve">Como </w:t>
      </w:r>
      <w:r w:rsidR="00D27EAF">
        <w:rPr>
          <w:rFonts w:ascii="Arial" w:hAnsi="Arial" w:cs="Arial"/>
          <w:sz w:val="20"/>
          <w:szCs w:val="20"/>
          <w:lang w:val="es-EC"/>
        </w:rPr>
        <w:t>manual de usuarios</w:t>
      </w:r>
      <w:r>
        <w:rPr>
          <w:rFonts w:ascii="Arial" w:hAnsi="Arial" w:cs="Arial"/>
          <w:sz w:val="20"/>
          <w:szCs w:val="20"/>
          <w:lang w:val="es-EC"/>
        </w:rPr>
        <w:t xml:space="preserve"> se necesita definir </w:t>
      </w:r>
      <w:r w:rsidR="00C56D39">
        <w:rPr>
          <w:rFonts w:ascii="Arial" w:hAnsi="Arial" w:cs="Arial"/>
          <w:sz w:val="20"/>
          <w:szCs w:val="20"/>
          <w:lang w:val="es-EC"/>
        </w:rPr>
        <w:t>las especificaciones técnicas del aplicativo móvil, el flujo de pago y la estructura de datos (SOAP)</w:t>
      </w:r>
      <w:r>
        <w:rPr>
          <w:rFonts w:ascii="Arial" w:hAnsi="Arial" w:cs="Arial"/>
          <w:sz w:val="20"/>
          <w:szCs w:val="20"/>
          <w:lang w:val="es-EC"/>
        </w:rPr>
        <w:t>.</w:t>
      </w:r>
    </w:p>
    <w:p w14:paraId="2A03A555" w14:textId="0B08D063" w:rsidR="00F244A8" w:rsidRDefault="00F244A8" w:rsidP="00F244A8">
      <w:pPr>
        <w:pStyle w:val="NormalIndent"/>
        <w:rPr>
          <w:rFonts w:ascii="Arial" w:hAnsi="Arial" w:cs="Arial"/>
          <w:sz w:val="20"/>
          <w:szCs w:val="20"/>
          <w:lang w:val="es-EC"/>
        </w:rPr>
      </w:pPr>
      <w:r>
        <w:rPr>
          <w:rFonts w:ascii="Arial" w:hAnsi="Arial" w:cs="Arial"/>
          <w:sz w:val="20"/>
          <w:szCs w:val="20"/>
          <w:lang w:val="es-EC"/>
        </w:rPr>
        <w:t xml:space="preserve">Cabe mencionar que </w:t>
      </w:r>
      <w:r w:rsidR="009C50F7">
        <w:rPr>
          <w:rFonts w:ascii="Arial" w:hAnsi="Arial" w:cs="Arial"/>
          <w:sz w:val="20"/>
          <w:szCs w:val="20"/>
          <w:lang w:val="es-EC"/>
        </w:rPr>
        <w:t>desde el</w:t>
      </w:r>
      <w:r>
        <w:rPr>
          <w:rFonts w:ascii="Arial" w:hAnsi="Arial" w:cs="Arial"/>
          <w:sz w:val="20"/>
          <w:szCs w:val="20"/>
          <w:lang w:val="es-EC"/>
        </w:rPr>
        <w:t xml:space="preserve"> principio se ha solicitado el desarrollo para las siguientes plataformas de Smartphone:</w:t>
      </w:r>
    </w:p>
    <w:p w14:paraId="68EA75BC" w14:textId="77777777" w:rsidR="00F244A8" w:rsidRDefault="00F244A8" w:rsidP="004B45E4">
      <w:pPr>
        <w:pStyle w:val="NormalIndent"/>
        <w:numPr>
          <w:ilvl w:val="0"/>
          <w:numId w:val="22"/>
        </w:numPr>
        <w:rPr>
          <w:rFonts w:ascii="Arial" w:hAnsi="Arial" w:cs="Arial"/>
          <w:sz w:val="20"/>
          <w:szCs w:val="20"/>
          <w:lang w:val="es-EC"/>
        </w:rPr>
      </w:pPr>
      <w:proofErr w:type="spellStart"/>
      <w:r>
        <w:rPr>
          <w:rFonts w:ascii="Arial" w:hAnsi="Arial" w:cs="Arial"/>
          <w:sz w:val="20"/>
          <w:szCs w:val="20"/>
          <w:lang w:val="es-EC"/>
        </w:rPr>
        <w:t>iOS</w:t>
      </w:r>
      <w:proofErr w:type="spellEnd"/>
      <w:r>
        <w:rPr>
          <w:rFonts w:ascii="Arial" w:hAnsi="Arial" w:cs="Arial"/>
          <w:sz w:val="20"/>
          <w:szCs w:val="20"/>
          <w:lang w:val="es-EC"/>
        </w:rPr>
        <w:t xml:space="preserve"> (iPhone)</w:t>
      </w:r>
    </w:p>
    <w:p w14:paraId="05B38E8F" w14:textId="77777777" w:rsidR="00F244A8" w:rsidRDefault="00F244A8" w:rsidP="004B45E4">
      <w:pPr>
        <w:pStyle w:val="NormalIndent"/>
        <w:numPr>
          <w:ilvl w:val="0"/>
          <w:numId w:val="22"/>
        </w:numPr>
        <w:rPr>
          <w:rFonts w:ascii="Arial" w:hAnsi="Arial" w:cs="Arial"/>
          <w:sz w:val="20"/>
          <w:szCs w:val="20"/>
          <w:lang w:val="es-EC"/>
        </w:rPr>
      </w:pPr>
      <w:proofErr w:type="spellStart"/>
      <w:r>
        <w:rPr>
          <w:rFonts w:ascii="Arial" w:hAnsi="Arial" w:cs="Arial"/>
          <w:sz w:val="20"/>
          <w:szCs w:val="20"/>
          <w:lang w:val="es-EC"/>
        </w:rPr>
        <w:t>Android</w:t>
      </w:r>
      <w:proofErr w:type="spellEnd"/>
      <w:r>
        <w:rPr>
          <w:rFonts w:ascii="Arial" w:hAnsi="Arial" w:cs="Arial"/>
          <w:sz w:val="20"/>
          <w:szCs w:val="20"/>
          <w:lang w:val="es-EC"/>
        </w:rPr>
        <w:t xml:space="preserve"> (Smartphone)</w:t>
      </w:r>
    </w:p>
    <w:p w14:paraId="3823BB24" w14:textId="1C8B7394" w:rsidR="00F244A8" w:rsidRDefault="00F244A8" w:rsidP="00013CBC">
      <w:pPr>
        <w:pStyle w:val="NormalIndent"/>
        <w:rPr>
          <w:rFonts w:ascii="Arial" w:hAnsi="Arial" w:cs="Arial"/>
          <w:sz w:val="20"/>
          <w:szCs w:val="20"/>
          <w:lang w:val="es-EC"/>
        </w:rPr>
      </w:pPr>
      <w:r>
        <w:rPr>
          <w:rFonts w:ascii="Arial" w:hAnsi="Arial" w:cs="Arial"/>
          <w:sz w:val="20"/>
          <w:szCs w:val="20"/>
          <w:lang w:val="es-EC"/>
        </w:rPr>
        <w:t xml:space="preserve">Considerando lo anteriormente descrito </w:t>
      </w:r>
      <w:r w:rsidR="00C56D39">
        <w:rPr>
          <w:rFonts w:ascii="Arial" w:hAnsi="Arial" w:cs="Arial"/>
          <w:sz w:val="20"/>
          <w:szCs w:val="20"/>
          <w:lang w:val="es-EC"/>
        </w:rPr>
        <w:t xml:space="preserve">hemos creado la estructura necesaria para el funcionamiento correcto del aplicativo </w:t>
      </w:r>
      <w:r w:rsidR="00013CBC">
        <w:rPr>
          <w:rFonts w:ascii="Arial" w:hAnsi="Arial" w:cs="Arial"/>
          <w:sz w:val="20"/>
          <w:szCs w:val="20"/>
          <w:lang w:val="es-EC"/>
        </w:rPr>
        <w:t>móvil</w:t>
      </w:r>
      <w:r>
        <w:rPr>
          <w:rFonts w:ascii="Arial" w:hAnsi="Arial" w:cs="Arial"/>
          <w:sz w:val="20"/>
          <w:szCs w:val="20"/>
          <w:lang w:val="es-EC"/>
        </w:rPr>
        <w:t>.</w:t>
      </w:r>
    </w:p>
    <w:p w14:paraId="60AE87A2" w14:textId="280DE63F" w:rsidR="00B24A8A" w:rsidRPr="00B24A8A" w:rsidRDefault="00B24A8A" w:rsidP="00B24A8A">
      <w:pPr>
        <w:pStyle w:val="NormalIndent"/>
        <w:rPr>
          <w:rFonts w:ascii="Arial" w:hAnsi="Arial" w:cs="Arial"/>
          <w:sz w:val="20"/>
          <w:szCs w:val="20"/>
          <w:lang w:val="es-EC"/>
        </w:rPr>
      </w:pPr>
      <w:r w:rsidRPr="00B24A8A">
        <w:rPr>
          <w:rFonts w:ascii="Arial" w:hAnsi="Arial" w:cs="Arial"/>
          <w:sz w:val="20"/>
          <w:szCs w:val="20"/>
          <w:lang w:val="es-EC"/>
        </w:rPr>
        <w:t>Se establece que el aplicativo móvil desarrollado pueda realizar varias funcionalidades propias de un portal de venta en línea, donde el usuario tenga la capacidad de adquirir las entradas al cine e incluso realizar tareas de pago en línea utilizando su tarjeta de crédito y débito.</w:t>
      </w:r>
    </w:p>
    <w:p w14:paraId="3CF403D6" w14:textId="3846B7D5" w:rsidR="00B24A8A" w:rsidRPr="00013CBC" w:rsidRDefault="00B24A8A" w:rsidP="00B24A8A">
      <w:pPr>
        <w:pStyle w:val="NormalIndent"/>
        <w:rPr>
          <w:rFonts w:ascii="Arial" w:hAnsi="Arial" w:cs="Arial"/>
          <w:sz w:val="20"/>
          <w:szCs w:val="20"/>
          <w:lang w:val="es-EC"/>
        </w:rPr>
      </w:pPr>
      <w:r w:rsidRPr="00B24A8A">
        <w:rPr>
          <w:rFonts w:ascii="Arial" w:hAnsi="Arial" w:cs="Arial"/>
          <w:sz w:val="20"/>
          <w:szCs w:val="20"/>
          <w:lang w:val="es-EC"/>
        </w:rPr>
        <w:t>Los usuario deberán ingresar a las tiendas de los diferentes proveedores de las plataformas de Smartphone: Apple y Google, y descargarse la aplicación a su dispositivo para poder tener acceso a las diferentes opciones previstas en la aplicación.</w:t>
      </w:r>
    </w:p>
    <w:p w14:paraId="4DCF38C8" w14:textId="1C1B7E08" w:rsidR="00B33861" w:rsidRDefault="00191F6F" w:rsidP="00887BFE">
      <w:pPr>
        <w:pStyle w:val="Heading1"/>
      </w:pPr>
      <w:bookmarkStart w:id="3" w:name="_Toc419733680"/>
      <w:r>
        <w:t>Especificaciones Técnicas del Aplicativo Móvil</w:t>
      </w:r>
      <w:r w:rsidR="00B33861">
        <w:t>.</w:t>
      </w:r>
      <w:bookmarkEnd w:id="3"/>
    </w:p>
    <w:p w14:paraId="6DEED076" w14:textId="77777777" w:rsidR="003F3681" w:rsidRDefault="003F3681" w:rsidP="003F3681">
      <w:pPr>
        <w:pStyle w:val="NormalInd"/>
      </w:pPr>
    </w:p>
    <w:p w14:paraId="7DC03D58" w14:textId="43E92ED5" w:rsidR="003F3681" w:rsidRDefault="0028137F" w:rsidP="003F3681">
      <w:pPr>
        <w:pStyle w:val="NormalInd"/>
      </w:pPr>
      <w:r>
        <w:t>El aplicativo móvil está</w:t>
      </w:r>
      <w:r w:rsidR="003F3681">
        <w:t xml:space="preserve"> disponible en los siguientes teléfonos inteligentes:</w:t>
      </w:r>
    </w:p>
    <w:p w14:paraId="52FE4A2F" w14:textId="45BE2065" w:rsidR="003F3681" w:rsidRDefault="003F3681" w:rsidP="003F3681">
      <w:pPr>
        <w:pStyle w:val="NormalInd"/>
        <w:numPr>
          <w:ilvl w:val="0"/>
          <w:numId w:val="24"/>
        </w:numPr>
      </w:pPr>
      <w:r>
        <w:t xml:space="preserve">Smartphone </w:t>
      </w:r>
      <w:proofErr w:type="spellStart"/>
      <w:r>
        <w:t>Android</w:t>
      </w:r>
      <w:proofErr w:type="spellEnd"/>
      <w:r>
        <w:t xml:space="preserve"> con versiones del</w:t>
      </w:r>
      <w:r w:rsidR="0028137F">
        <w:t xml:space="preserve"> Sistema Operativo desde la 3.0.</w:t>
      </w:r>
    </w:p>
    <w:p w14:paraId="0070D89A" w14:textId="69F3FB3B" w:rsidR="003F3681" w:rsidRDefault="003F3681" w:rsidP="003F3681">
      <w:pPr>
        <w:pStyle w:val="NormalInd"/>
        <w:numPr>
          <w:ilvl w:val="0"/>
          <w:numId w:val="24"/>
        </w:numPr>
      </w:pPr>
      <w:r>
        <w:t xml:space="preserve">iPhone versión </w:t>
      </w:r>
      <w:proofErr w:type="spellStart"/>
      <w:r>
        <w:t>iOS</w:t>
      </w:r>
      <w:proofErr w:type="spellEnd"/>
      <w:r>
        <w:t xml:space="preserve"> </w:t>
      </w:r>
      <w:r w:rsidR="00756BC4">
        <w:t>7</w:t>
      </w:r>
      <w:r>
        <w:t xml:space="preserve"> y </w:t>
      </w:r>
      <w:r w:rsidR="00756BC4">
        <w:t>8</w:t>
      </w:r>
      <w:r w:rsidR="0028137F">
        <w:t>.</w:t>
      </w:r>
    </w:p>
    <w:p w14:paraId="7E9F8361" w14:textId="77777777" w:rsidR="008C5462" w:rsidRDefault="008C5462" w:rsidP="008C5462">
      <w:pPr>
        <w:pStyle w:val="NormalInd"/>
      </w:pPr>
    </w:p>
    <w:p w14:paraId="48802131" w14:textId="02A4635A" w:rsidR="008C5462" w:rsidRDefault="00B81E4E" w:rsidP="008C5462">
      <w:pPr>
        <w:pStyle w:val="NormalInd"/>
      </w:pPr>
      <w:r>
        <w:t xml:space="preserve">El aplicativo móvil por sí mismo no puede realizar ninguna de sus operaciones y al requerir de los servicios que se encuentran en los diferentes Web </w:t>
      </w:r>
      <w:proofErr w:type="spellStart"/>
      <w:r>
        <w:t>Services</w:t>
      </w:r>
      <w:proofErr w:type="spellEnd"/>
      <w:r>
        <w:t>, y no tener una base de datos interna en el celular, la aplicación requerirá estar conectado a internet en todo momento.</w:t>
      </w:r>
    </w:p>
    <w:p w14:paraId="2825DC18" w14:textId="77777777" w:rsidR="0099161B" w:rsidRDefault="0099161B">
      <w:pPr>
        <w:jc w:val="left"/>
      </w:pPr>
    </w:p>
    <w:p w14:paraId="6997BAA6" w14:textId="4EE13746" w:rsidR="00691C10" w:rsidRDefault="00691C10" w:rsidP="00691C10">
      <w:pPr>
        <w:pStyle w:val="Heading1"/>
      </w:pPr>
      <w:bookmarkStart w:id="4" w:name="_Toc419733681"/>
      <w:r>
        <w:t>Cartelera.</w:t>
      </w:r>
      <w:bookmarkEnd w:id="4"/>
    </w:p>
    <w:p w14:paraId="2908D9F4" w14:textId="77777777" w:rsidR="003E4FE8" w:rsidRDefault="003E4FE8" w:rsidP="003E4FE8">
      <w:pPr>
        <w:pStyle w:val="Heading2"/>
      </w:pPr>
      <w:bookmarkStart w:id="5" w:name="_Toc419733682"/>
      <w:r>
        <w:t>Listado Películas</w:t>
      </w:r>
      <w:bookmarkEnd w:id="5"/>
    </w:p>
    <w:p w14:paraId="539E2567" w14:textId="77777777" w:rsidR="003E4FE8" w:rsidRDefault="003E4FE8" w:rsidP="003E4FE8">
      <w:pPr>
        <w:pStyle w:val="NormalInd"/>
      </w:pPr>
      <w:r>
        <w:t>Al haber escogido un complejo, se podrá visualizar un listado con las películas que se encuentran en ese complejo. Se podrá ver la siguiente información de las películas:</w:t>
      </w:r>
    </w:p>
    <w:p w14:paraId="750DD05C" w14:textId="77777777" w:rsidR="003E4FE8" w:rsidRDefault="003E4FE8" w:rsidP="003E4FE8">
      <w:pPr>
        <w:pStyle w:val="NormalInd"/>
        <w:numPr>
          <w:ilvl w:val="0"/>
          <w:numId w:val="46"/>
        </w:numPr>
      </w:pPr>
      <w:r>
        <w:t>Nombre de la película y tipo de película.</w:t>
      </w:r>
    </w:p>
    <w:p w14:paraId="2DFF4180" w14:textId="77777777" w:rsidR="003E4FE8" w:rsidRDefault="003E4FE8" w:rsidP="003E4FE8">
      <w:pPr>
        <w:pStyle w:val="NormalInd"/>
        <w:numPr>
          <w:ilvl w:val="0"/>
          <w:numId w:val="46"/>
        </w:numPr>
      </w:pPr>
      <w:r>
        <w:t>Nombre original.</w:t>
      </w:r>
    </w:p>
    <w:p w14:paraId="34808A84" w14:textId="77777777" w:rsidR="003E4FE8" w:rsidRDefault="003E4FE8" w:rsidP="003E4FE8">
      <w:pPr>
        <w:pStyle w:val="NormalInd"/>
        <w:numPr>
          <w:ilvl w:val="0"/>
          <w:numId w:val="46"/>
        </w:numPr>
      </w:pPr>
      <w:r>
        <w:lastRenderedPageBreak/>
        <w:t>Idioma.</w:t>
      </w:r>
    </w:p>
    <w:p w14:paraId="424EBA93" w14:textId="77777777" w:rsidR="003E4FE8" w:rsidRDefault="003E4FE8" w:rsidP="003E4FE8">
      <w:pPr>
        <w:pStyle w:val="NormalInd"/>
        <w:numPr>
          <w:ilvl w:val="0"/>
          <w:numId w:val="46"/>
        </w:numPr>
      </w:pPr>
      <w:r>
        <w:t>Censura.</w:t>
      </w:r>
    </w:p>
    <w:p w14:paraId="61588453" w14:textId="77777777" w:rsidR="003E4FE8" w:rsidRDefault="003E4FE8" w:rsidP="003E4FE8">
      <w:pPr>
        <w:pStyle w:val="NormalInd"/>
      </w:pPr>
    </w:p>
    <w:p w14:paraId="1BD945B6" w14:textId="77777777" w:rsidR="003E4FE8" w:rsidRDefault="003E4FE8" w:rsidP="003E4FE8">
      <w:pPr>
        <w:pStyle w:val="NormalInd"/>
      </w:pPr>
      <w:r>
        <w:t>Se podrá buscar una película que sea de interés de forma más rápida al usar la lupa de la parte superior derecha.</w:t>
      </w:r>
    </w:p>
    <w:p w14:paraId="38536BAF" w14:textId="77777777" w:rsidR="0099161B" w:rsidRDefault="0099161B" w:rsidP="003E4FE8">
      <w:pPr>
        <w:pStyle w:val="NormalInd"/>
      </w:pPr>
    </w:p>
    <w:p w14:paraId="79541D9F" w14:textId="497C4333" w:rsidR="003E4FE8" w:rsidRDefault="0099161B" w:rsidP="003E4FE8">
      <w:pPr>
        <w:pStyle w:val="NormalInd"/>
      </w:pPr>
      <w:r>
        <w:rPr>
          <w:rFonts w:cs="Arial"/>
          <w:b/>
          <w:bCs/>
          <w:caps/>
          <w:smallCaps/>
          <w:noProof/>
          <w:lang w:eastAsia="es-EC"/>
        </w:rPr>
        <w:drawing>
          <wp:inline distT="0" distB="0" distL="0" distR="0" wp14:anchorId="3F2ADEF5" wp14:editId="0D6F7AF2">
            <wp:extent cx="1921641" cy="3415030"/>
            <wp:effectExtent l="0" t="0" r="2540" b="0"/>
            <wp:docPr id="2" name="Picture 2" descr="C:\Users\Android\Desktop\supercines imagenes\listadogr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oid\Desktop\supercines imagenes\listadogrid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3102" cy="3417626"/>
                    </a:xfrm>
                    <a:prstGeom prst="rect">
                      <a:avLst/>
                    </a:prstGeom>
                    <a:noFill/>
                    <a:ln>
                      <a:noFill/>
                    </a:ln>
                  </pic:spPr>
                </pic:pic>
              </a:graphicData>
            </a:graphic>
          </wp:inline>
        </w:drawing>
      </w:r>
    </w:p>
    <w:p w14:paraId="2B015A0B" w14:textId="77777777" w:rsidR="003E4FE8" w:rsidRDefault="003E4FE8" w:rsidP="003E4FE8">
      <w:pPr>
        <w:pStyle w:val="Heading3"/>
      </w:pPr>
      <w:bookmarkStart w:id="6" w:name="_Toc419733683"/>
      <w:r>
        <w:t>Buscar</w:t>
      </w:r>
      <w:bookmarkEnd w:id="6"/>
    </w:p>
    <w:p w14:paraId="6DE82672" w14:textId="77777777" w:rsidR="003E4FE8" w:rsidRDefault="003E4FE8" w:rsidP="003E4FE8">
      <w:pPr>
        <w:pStyle w:val="NormalInd"/>
      </w:pPr>
      <w:r>
        <w:t>Al pulsar la lupa del lado superior derecho, podremos digitar el nombre de la película que buscamos, así el listado se filtrará buscando la película escrita y la mostrará en caso de existir.</w:t>
      </w:r>
    </w:p>
    <w:p w14:paraId="0F52E596" w14:textId="77777777" w:rsidR="0099161B" w:rsidRDefault="0099161B" w:rsidP="003E4FE8">
      <w:pPr>
        <w:pStyle w:val="NormalInd"/>
      </w:pPr>
    </w:p>
    <w:p w14:paraId="7E17C411" w14:textId="78904859" w:rsidR="003E4FE8" w:rsidRDefault="0099161B" w:rsidP="003E4FE8">
      <w:pPr>
        <w:pStyle w:val="NormalInd"/>
      </w:pPr>
      <w:r>
        <w:rPr>
          <w:noProof/>
          <w:lang w:eastAsia="es-EC"/>
        </w:rPr>
        <w:drawing>
          <wp:inline distT="0" distB="0" distL="0" distR="0" wp14:anchorId="005DE619" wp14:editId="0DEC3480">
            <wp:extent cx="1900555" cy="3378766"/>
            <wp:effectExtent l="0" t="0" r="4445" b="0"/>
            <wp:docPr id="3" name="Picture 3" descr="C:\Users\Android\Desktop\supercines imagenes\listadogri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droid\Desktop\supercines imagenes\listadogrid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466" cy="3387496"/>
                    </a:xfrm>
                    <a:prstGeom prst="rect">
                      <a:avLst/>
                    </a:prstGeom>
                    <a:noFill/>
                    <a:ln>
                      <a:noFill/>
                    </a:ln>
                  </pic:spPr>
                </pic:pic>
              </a:graphicData>
            </a:graphic>
          </wp:inline>
        </w:drawing>
      </w:r>
    </w:p>
    <w:p w14:paraId="5CF65CC8" w14:textId="4C6CA37E" w:rsidR="003E4FE8" w:rsidRDefault="003E4FE8" w:rsidP="003E4FE8">
      <w:pPr>
        <w:pStyle w:val="Heading3"/>
      </w:pPr>
      <w:bookmarkStart w:id="7" w:name="_Toc419733684"/>
      <w:r>
        <w:lastRenderedPageBreak/>
        <w:t>Selector de vista</w:t>
      </w:r>
      <w:bookmarkEnd w:id="7"/>
    </w:p>
    <w:p w14:paraId="6BEF0A57" w14:textId="412B73E9" w:rsidR="003E4FE8" w:rsidRDefault="003E4FE8" w:rsidP="003E4FE8">
      <w:pPr>
        <w:pStyle w:val="NormalInd"/>
      </w:pPr>
      <w:r>
        <w:t xml:space="preserve">Al pulsar el icono del lado superior derecho, que está a lado de la lupa, podremos cambiar la forma de ver el listado de las </w:t>
      </w:r>
      <w:r w:rsidR="00DF6C1A">
        <w:t xml:space="preserve">películas, intercambiándolo de listado a grilla y viceversa. </w:t>
      </w:r>
    </w:p>
    <w:p w14:paraId="52177CBC" w14:textId="77777777" w:rsidR="0099161B" w:rsidRDefault="0099161B" w:rsidP="003E4FE8">
      <w:pPr>
        <w:pStyle w:val="NormalInd"/>
      </w:pPr>
    </w:p>
    <w:p w14:paraId="6A191B33" w14:textId="419DE2DF" w:rsidR="0099161B" w:rsidRPr="003E4FE8" w:rsidRDefault="0099161B" w:rsidP="003E4FE8">
      <w:pPr>
        <w:pStyle w:val="NormalInd"/>
      </w:pPr>
      <w:r>
        <w:rPr>
          <w:noProof/>
          <w:lang w:eastAsia="es-EC"/>
        </w:rPr>
        <w:drawing>
          <wp:inline distT="0" distB="0" distL="0" distR="0" wp14:anchorId="14FDFE00" wp14:editId="1249E517">
            <wp:extent cx="1878405" cy="3338195"/>
            <wp:effectExtent l="0" t="0" r="7620" b="0"/>
            <wp:docPr id="4" name="Picture 4" descr="C:\Users\Android\Desktop\supercines imagenes\listadogri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roid\Desktop\supercines imagenes\listadogrid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3638" cy="3347495"/>
                    </a:xfrm>
                    <a:prstGeom prst="rect">
                      <a:avLst/>
                    </a:prstGeom>
                    <a:noFill/>
                    <a:ln>
                      <a:noFill/>
                    </a:ln>
                  </pic:spPr>
                </pic:pic>
              </a:graphicData>
            </a:graphic>
          </wp:inline>
        </w:drawing>
      </w:r>
    </w:p>
    <w:p w14:paraId="70C9CCAA" w14:textId="77777777" w:rsidR="003E4FE8" w:rsidRDefault="003E4FE8" w:rsidP="003E4FE8">
      <w:pPr>
        <w:pStyle w:val="Heading2"/>
      </w:pPr>
      <w:bookmarkStart w:id="8" w:name="_Toc419733685"/>
      <w:r>
        <w:t>Película</w:t>
      </w:r>
      <w:bookmarkEnd w:id="8"/>
    </w:p>
    <w:p w14:paraId="08BD85C8" w14:textId="77777777" w:rsidR="003E4FE8" w:rsidRDefault="003E4FE8" w:rsidP="003E4FE8">
      <w:pPr>
        <w:pStyle w:val="NormalInd"/>
      </w:pPr>
      <w:r>
        <w:t>Al seleccionar una película de la lista entraremos en el detalle de la película, las funciones según el complejo seleccionado y opciones para poder compartir la película y ver la sinopsis de la misma. En esta pantalla podremos ver información como:</w:t>
      </w:r>
    </w:p>
    <w:p w14:paraId="69C1EC0C" w14:textId="77777777" w:rsidR="003E4FE8" w:rsidRDefault="003E4FE8" w:rsidP="003E4FE8">
      <w:pPr>
        <w:pStyle w:val="NormalInd"/>
        <w:numPr>
          <w:ilvl w:val="0"/>
          <w:numId w:val="47"/>
        </w:numPr>
      </w:pPr>
      <w:r>
        <w:t>Nombre de la película y tipo de película.</w:t>
      </w:r>
    </w:p>
    <w:p w14:paraId="4F897082" w14:textId="77777777" w:rsidR="003E4FE8" w:rsidRDefault="003E4FE8" w:rsidP="003E4FE8">
      <w:pPr>
        <w:pStyle w:val="NormalInd"/>
        <w:numPr>
          <w:ilvl w:val="0"/>
          <w:numId w:val="47"/>
        </w:numPr>
      </w:pPr>
      <w:r>
        <w:t>Nombre original.</w:t>
      </w:r>
    </w:p>
    <w:p w14:paraId="66AE177F" w14:textId="77777777" w:rsidR="003E4FE8" w:rsidRDefault="003E4FE8" w:rsidP="003E4FE8">
      <w:pPr>
        <w:pStyle w:val="NormalInd"/>
        <w:numPr>
          <w:ilvl w:val="0"/>
          <w:numId w:val="47"/>
        </w:numPr>
      </w:pPr>
      <w:r>
        <w:t>Idioma.</w:t>
      </w:r>
    </w:p>
    <w:p w14:paraId="3FC84F09" w14:textId="77777777" w:rsidR="003E4FE8" w:rsidRDefault="003E4FE8" w:rsidP="003E4FE8">
      <w:pPr>
        <w:pStyle w:val="NormalInd"/>
        <w:numPr>
          <w:ilvl w:val="0"/>
          <w:numId w:val="47"/>
        </w:numPr>
      </w:pPr>
      <w:r>
        <w:t>Duración</w:t>
      </w:r>
    </w:p>
    <w:p w14:paraId="028CD554" w14:textId="77777777" w:rsidR="003E4FE8" w:rsidRDefault="003E4FE8" w:rsidP="003E4FE8">
      <w:pPr>
        <w:pStyle w:val="NormalInd"/>
        <w:numPr>
          <w:ilvl w:val="0"/>
          <w:numId w:val="47"/>
        </w:numPr>
      </w:pPr>
      <w:r>
        <w:t>Censura.</w:t>
      </w:r>
    </w:p>
    <w:p w14:paraId="6FE0AECF" w14:textId="77777777" w:rsidR="003E4FE8" w:rsidRDefault="003E4FE8" w:rsidP="003E4FE8">
      <w:pPr>
        <w:pStyle w:val="NormalInd"/>
        <w:numPr>
          <w:ilvl w:val="0"/>
          <w:numId w:val="47"/>
        </w:numPr>
      </w:pPr>
      <w:r>
        <w:t>Semanas en cartelera.</w:t>
      </w:r>
    </w:p>
    <w:p w14:paraId="523485CD" w14:textId="77777777" w:rsidR="0099161B" w:rsidRDefault="0099161B" w:rsidP="0099161B">
      <w:pPr>
        <w:pStyle w:val="NormalInd"/>
        <w:ind w:left="1571"/>
      </w:pPr>
    </w:p>
    <w:p w14:paraId="43FDF2E6" w14:textId="005C2AD7" w:rsidR="0099161B" w:rsidRDefault="0099161B" w:rsidP="0099161B">
      <w:pPr>
        <w:pStyle w:val="NormalInd"/>
        <w:ind w:left="1571"/>
      </w:pPr>
      <w:r>
        <w:rPr>
          <w:noProof/>
          <w:lang w:eastAsia="es-EC"/>
        </w:rPr>
        <w:lastRenderedPageBreak/>
        <w:drawing>
          <wp:inline distT="0" distB="0" distL="0" distR="0" wp14:anchorId="6AE41FF1" wp14:editId="393886AF">
            <wp:extent cx="2056705" cy="3655060"/>
            <wp:effectExtent l="0" t="0" r="1270" b="2540"/>
            <wp:docPr id="5" name="Picture 5" descr="C:\Users\Android\Desktop\supercines imagenes\pelicul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droid\Desktop\supercines imagenes\pelicula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8821" cy="3658821"/>
                    </a:xfrm>
                    <a:prstGeom prst="rect">
                      <a:avLst/>
                    </a:prstGeom>
                    <a:noFill/>
                    <a:ln>
                      <a:noFill/>
                    </a:ln>
                  </pic:spPr>
                </pic:pic>
              </a:graphicData>
            </a:graphic>
          </wp:inline>
        </w:drawing>
      </w:r>
    </w:p>
    <w:p w14:paraId="199F3D5B" w14:textId="77777777" w:rsidR="003E4FE8" w:rsidRDefault="003E4FE8" w:rsidP="003E4FE8">
      <w:pPr>
        <w:pStyle w:val="Heading3"/>
      </w:pPr>
      <w:bookmarkStart w:id="9" w:name="_Toc419733686"/>
      <w:r>
        <w:t>Fecha de la Película</w:t>
      </w:r>
      <w:bookmarkEnd w:id="9"/>
      <w:r>
        <w:t xml:space="preserve"> </w:t>
      </w:r>
    </w:p>
    <w:p w14:paraId="0D0183BC" w14:textId="77777777" w:rsidR="003E4FE8" w:rsidRDefault="003E4FE8" w:rsidP="003E4FE8">
      <w:pPr>
        <w:pStyle w:val="NormalInd"/>
      </w:pPr>
      <w:r>
        <w:t xml:space="preserve">Al pulsar en la fecha de la película, podremos cambiar la fecha a la que queramos ver la película. Saldrá una ventana e iremos cambiando el año, mes y día, en ese orden, que queramos ver la película entre la semana que se muestre ahí y no más allá. Finalmente para cambiar, se pulsará el botón Aceptar y </w:t>
      </w:r>
      <w:proofErr w:type="spellStart"/>
      <w:r>
        <w:t>sino</w:t>
      </w:r>
      <w:proofErr w:type="spellEnd"/>
      <w:r>
        <w:t xml:space="preserve"> se pulsará el botón de Cancelar.</w:t>
      </w:r>
    </w:p>
    <w:p w14:paraId="06D2F4CF" w14:textId="77777777" w:rsidR="0099161B" w:rsidRDefault="0099161B" w:rsidP="003E4FE8">
      <w:pPr>
        <w:pStyle w:val="NormalInd"/>
      </w:pPr>
    </w:p>
    <w:p w14:paraId="66066D4F" w14:textId="6F76B428" w:rsidR="0099161B" w:rsidRDefault="0099161B" w:rsidP="003E4FE8">
      <w:pPr>
        <w:pStyle w:val="NormalInd"/>
      </w:pPr>
      <w:r>
        <w:rPr>
          <w:noProof/>
          <w:lang w:eastAsia="es-EC"/>
        </w:rPr>
        <w:drawing>
          <wp:inline distT="0" distB="0" distL="0" distR="0" wp14:anchorId="5E6A56DA" wp14:editId="181DBBCA">
            <wp:extent cx="1934884" cy="3439795"/>
            <wp:effectExtent l="0" t="0" r="8255" b="8255"/>
            <wp:docPr id="7" name="Picture 7" descr="C:\Users\Android\Desktop\supercines imagenes\pelicul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droid\Desktop\supercines imagenes\pelicula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33604" cy="3437519"/>
                    </a:xfrm>
                    <a:prstGeom prst="rect">
                      <a:avLst/>
                    </a:prstGeom>
                    <a:noFill/>
                    <a:ln>
                      <a:noFill/>
                    </a:ln>
                  </pic:spPr>
                </pic:pic>
              </a:graphicData>
            </a:graphic>
          </wp:inline>
        </w:drawing>
      </w:r>
    </w:p>
    <w:p w14:paraId="0E277534" w14:textId="77777777" w:rsidR="003E4FE8" w:rsidRDefault="003E4FE8" w:rsidP="003E4FE8">
      <w:pPr>
        <w:pStyle w:val="Heading3"/>
      </w:pPr>
      <w:bookmarkStart w:id="10" w:name="_Toc419733687"/>
      <w:r>
        <w:lastRenderedPageBreak/>
        <w:t>Próxima Cartelera</w:t>
      </w:r>
      <w:bookmarkEnd w:id="10"/>
    </w:p>
    <w:p w14:paraId="1AC7FE52" w14:textId="77777777" w:rsidR="003E4FE8" w:rsidRDefault="003E4FE8" w:rsidP="003E4FE8">
      <w:pPr>
        <w:pStyle w:val="NormalInd"/>
      </w:pPr>
      <w:r>
        <w:t>Al pulsar en Próxima Cartelera, se podrá cambiar la fecha actual a un día posterior, hasta que se llegue al final de la semana disponible.</w:t>
      </w:r>
    </w:p>
    <w:p w14:paraId="47B9EE74" w14:textId="77777777" w:rsidR="0099161B" w:rsidRDefault="0099161B" w:rsidP="003E4FE8">
      <w:pPr>
        <w:pStyle w:val="NormalInd"/>
      </w:pPr>
    </w:p>
    <w:p w14:paraId="42FDA937" w14:textId="5632DE11" w:rsidR="0099161B" w:rsidRDefault="0099161B" w:rsidP="003E4FE8">
      <w:pPr>
        <w:pStyle w:val="NormalInd"/>
      </w:pPr>
      <w:r>
        <w:rPr>
          <w:noProof/>
          <w:lang w:eastAsia="es-EC"/>
        </w:rPr>
        <w:drawing>
          <wp:inline distT="0" distB="0" distL="0" distR="0" wp14:anchorId="216C2B72" wp14:editId="4C3A35E8">
            <wp:extent cx="1917739" cy="3409315"/>
            <wp:effectExtent l="0" t="0" r="6350" b="635"/>
            <wp:docPr id="8" name="Picture 8" descr="C:\Users\Android\Desktop\supercines imagenes\pelicul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roid\Desktop\supercines imagenes\pelicula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16223" cy="3406621"/>
                    </a:xfrm>
                    <a:prstGeom prst="rect">
                      <a:avLst/>
                    </a:prstGeom>
                    <a:noFill/>
                    <a:ln>
                      <a:noFill/>
                    </a:ln>
                  </pic:spPr>
                </pic:pic>
              </a:graphicData>
            </a:graphic>
          </wp:inline>
        </w:drawing>
      </w:r>
    </w:p>
    <w:p w14:paraId="05744CA2" w14:textId="77777777" w:rsidR="003E4FE8" w:rsidRDefault="003E4FE8" w:rsidP="003E4FE8">
      <w:pPr>
        <w:pStyle w:val="Heading3"/>
      </w:pPr>
      <w:bookmarkStart w:id="11" w:name="_Toc419733688"/>
      <w:r>
        <w:t>Compartir</w:t>
      </w:r>
      <w:bookmarkEnd w:id="11"/>
    </w:p>
    <w:p w14:paraId="59ACA935" w14:textId="77777777" w:rsidR="003E4FE8" w:rsidRDefault="003E4FE8" w:rsidP="003E4FE8">
      <w:pPr>
        <w:pStyle w:val="NormalInd"/>
      </w:pPr>
      <w:r>
        <w:t xml:space="preserve">Al pulsar en Compartir, aparecerán todas las aplicaciones instaladas en el móvil que le permitirán compartir la película. En redes sociales, se compartirá el URL que lleva directamente a la película y permitirá al usuario poner un mensaje. En email, pondrá como texto el URL que lleva directamente a la película y como asunto Aplicación </w:t>
      </w:r>
      <w:proofErr w:type="spellStart"/>
      <w:r>
        <w:t>Supercines</w:t>
      </w:r>
      <w:proofErr w:type="spellEnd"/>
      <w:r>
        <w:t>.</w:t>
      </w:r>
    </w:p>
    <w:p w14:paraId="7032E4E3" w14:textId="77777777" w:rsidR="0099161B" w:rsidRDefault="0099161B" w:rsidP="003E4FE8">
      <w:pPr>
        <w:pStyle w:val="NormalInd"/>
      </w:pPr>
    </w:p>
    <w:p w14:paraId="6B83CFF9" w14:textId="40441A71" w:rsidR="0099161B" w:rsidRDefault="0099161B" w:rsidP="003E4FE8">
      <w:pPr>
        <w:pStyle w:val="NormalInd"/>
      </w:pPr>
      <w:r>
        <w:rPr>
          <w:noProof/>
          <w:lang w:eastAsia="es-EC"/>
        </w:rPr>
        <w:drawing>
          <wp:inline distT="0" distB="0" distL="0" distR="0" wp14:anchorId="56B62298" wp14:editId="575B6D2A">
            <wp:extent cx="1813798" cy="3224530"/>
            <wp:effectExtent l="0" t="0" r="0" b="0"/>
            <wp:docPr id="9" name="Picture 9" descr="C:\Users\Android\Desktop\supercines imagenes\pelicul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droid\Desktop\supercines imagenes\pelicula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5607" cy="3227747"/>
                    </a:xfrm>
                    <a:prstGeom prst="rect">
                      <a:avLst/>
                    </a:prstGeom>
                    <a:noFill/>
                    <a:ln>
                      <a:noFill/>
                    </a:ln>
                  </pic:spPr>
                </pic:pic>
              </a:graphicData>
            </a:graphic>
          </wp:inline>
        </w:drawing>
      </w:r>
    </w:p>
    <w:p w14:paraId="4FE44599" w14:textId="77777777" w:rsidR="003E4FE8" w:rsidRDefault="003E4FE8" w:rsidP="003E4FE8">
      <w:pPr>
        <w:pStyle w:val="Heading3"/>
      </w:pPr>
      <w:bookmarkStart w:id="12" w:name="_Toc419733689"/>
      <w:r>
        <w:lastRenderedPageBreak/>
        <w:t>Sinopsis</w:t>
      </w:r>
      <w:bookmarkEnd w:id="12"/>
    </w:p>
    <w:p w14:paraId="034ED547" w14:textId="77777777" w:rsidR="003E4FE8" w:rsidRDefault="003E4FE8" w:rsidP="003E4FE8">
      <w:pPr>
        <w:pStyle w:val="NormalInd"/>
      </w:pPr>
      <w:r>
        <w:t>Al pulsar en sinopsis, iremos a otra pantalla, la cual nos trae la opción de poder ver el tráiler y más información sobre la película, la cual es:</w:t>
      </w:r>
    </w:p>
    <w:p w14:paraId="0258BE58" w14:textId="77777777" w:rsidR="003E4FE8" w:rsidRDefault="003E4FE8" w:rsidP="003E4FE8">
      <w:pPr>
        <w:pStyle w:val="NormalInd"/>
        <w:numPr>
          <w:ilvl w:val="0"/>
          <w:numId w:val="48"/>
        </w:numPr>
      </w:pPr>
      <w:r>
        <w:t>Nombre de la película y tipo de película.</w:t>
      </w:r>
    </w:p>
    <w:p w14:paraId="218AD644" w14:textId="77777777" w:rsidR="003E4FE8" w:rsidRDefault="003E4FE8" w:rsidP="003E4FE8">
      <w:pPr>
        <w:pStyle w:val="NormalInd"/>
        <w:numPr>
          <w:ilvl w:val="0"/>
          <w:numId w:val="48"/>
        </w:numPr>
      </w:pPr>
      <w:r>
        <w:t>Nombre original.</w:t>
      </w:r>
    </w:p>
    <w:p w14:paraId="664AC431" w14:textId="77777777" w:rsidR="003E4FE8" w:rsidRDefault="003E4FE8" w:rsidP="003E4FE8">
      <w:pPr>
        <w:pStyle w:val="NormalInd"/>
        <w:numPr>
          <w:ilvl w:val="0"/>
          <w:numId w:val="48"/>
        </w:numPr>
      </w:pPr>
      <w:r>
        <w:t>Género.</w:t>
      </w:r>
    </w:p>
    <w:p w14:paraId="5D5567A9" w14:textId="77777777" w:rsidR="003E4FE8" w:rsidRDefault="003E4FE8" w:rsidP="003E4FE8">
      <w:pPr>
        <w:pStyle w:val="NormalInd"/>
        <w:numPr>
          <w:ilvl w:val="0"/>
          <w:numId w:val="48"/>
        </w:numPr>
      </w:pPr>
      <w:r>
        <w:t>Duración.</w:t>
      </w:r>
    </w:p>
    <w:p w14:paraId="3076B2C2" w14:textId="77777777" w:rsidR="003E4FE8" w:rsidRDefault="003E4FE8" w:rsidP="003E4FE8">
      <w:pPr>
        <w:pStyle w:val="NormalInd"/>
        <w:numPr>
          <w:ilvl w:val="0"/>
          <w:numId w:val="48"/>
        </w:numPr>
      </w:pPr>
      <w:r>
        <w:t>Año de producción.</w:t>
      </w:r>
    </w:p>
    <w:p w14:paraId="54B499B0" w14:textId="77777777" w:rsidR="003E4FE8" w:rsidRDefault="003E4FE8" w:rsidP="003E4FE8">
      <w:pPr>
        <w:pStyle w:val="NormalInd"/>
        <w:numPr>
          <w:ilvl w:val="0"/>
          <w:numId w:val="48"/>
        </w:numPr>
      </w:pPr>
      <w:r>
        <w:t>Sinopsis.</w:t>
      </w:r>
    </w:p>
    <w:p w14:paraId="69679658" w14:textId="77777777" w:rsidR="0099161B" w:rsidRDefault="0099161B" w:rsidP="0099161B">
      <w:pPr>
        <w:pStyle w:val="NormalInd"/>
        <w:ind w:left="1635"/>
      </w:pPr>
    </w:p>
    <w:p w14:paraId="2F78CD47" w14:textId="2CF560BB" w:rsidR="003E4FE8" w:rsidRDefault="0099161B" w:rsidP="003E4FE8">
      <w:pPr>
        <w:pStyle w:val="NormalInd"/>
      </w:pPr>
      <w:r>
        <w:rPr>
          <w:noProof/>
          <w:lang w:eastAsia="es-EC"/>
        </w:rPr>
        <w:drawing>
          <wp:inline distT="0" distB="0" distL="0" distR="0" wp14:anchorId="03E85CF8" wp14:editId="4BE348AB">
            <wp:extent cx="2164556" cy="3848100"/>
            <wp:effectExtent l="0" t="0" r="7620" b="0"/>
            <wp:docPr id="10" name="Picture 10" descr="C:\Users\Android\Desktop\supercines imagenes\sinopsi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droid\Desktop\supercines imagenes\sinopsis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4240" cy="3847539"/>
                    </a:xfrm>
                    <a:prstGeom prst="rect">
                      <a:avLst/>
                    </a:prstGeom>
                    <a:noFill/>
                    <a:ln>
                      <a:noFill/>
                    </a:ln>
                  </pic:spPr>
                </pic:pic>
              </a:graphicData>
            </a:graphic>
          </wp:inline>
        </w:drawing>
      </w:r>
    </w:p>
    <w:p w14:paraId="5ED364DD" w14:textId="5A50A5A4" w:rsidR="007B45D1" w:rsidRDefault="007B45D1" w:rsidP="007B45D1">
      <w:pPr>
        <w:pStyle w:val="Heading4"/>
      </w:pPr>
      <w:bookmarkStart w:id="13" w:name="_Toc419733690"/>
      <w:r>
        <w:t xml:space="preserve">Ver </w:t>
      </w:r>
      <w:proofErr w:type="spellStart"/>
      <w:r>
        <w:t>Trailer</w:t>
      </w:r>
      <w:bookmarkEnd w:id="13"/>
      <w:proofErr w:type="spellEnd"/>
    </w:p>
    <w:p w14:paraId="4867FC8D" w14:textId="77777777" w:rsidR="003E4FE8" w:rsidRDefault="003E4FE8" w:rsidP="003E4FE8">
      <w:pPr>
        <w:pStyle w:val="NormalInd"/>
      </w:pPr>
      <w:r>
        <w:t xml:space="preserve">Al pulsar en Ver </w:t>
      </w:r>
      <w:proofErr w:type="spellStart"/>
      <w:r>
        <w:t>Trailer</w:t>
      </w:r>
      <w:proofErr w:type="spellEnd"/>
      <w:r>
        <w:t>, se podrá ver el tráiler de la película dentro de la misma aplicación.</w:t>
      </w:r>
    </w:p>
    <w:p w14:paraId="2BC86FF3" w14:textId="77777777" w:rsidR="007B45D1" w:rsidRDefault="007B45D1" w:rsidP="003E4FE8">
      <w:pPr>
        <w:pStyle w:val="NormalInd"/>
      </w:pPr>
    </w:p>
    <w:p w14:paraId="45FFA016" w14:textId="1296388C" w:rsidR="0099161B" w:rsidRDefault="0099161B" w:rsidP="003E4FE8">
      <w:pPr>
        <w:pStyle w:val="NormalInd"/>
      </w:pPr>
      <w:r>
        <w:rPr>
          <w:noProof/>
          <w:lang w:eastAsia="es-EC"/>
        </w:rPr>
        <w:lastRenderedPageBreak/>
        <w:drawing>
          <wp:inline distT="0" distB="0" distL="0" distR="0" wp14:anchorId="4289EB1F" wp14:editId="383018AB">
            <wp:extent cx="2055972" cy="3655060"/>
            <wp:effectExtent l="0" t="0" r="1905" b="2540"/>
            <wp:docPr id="12" name="Picture 12" descr="C:\Users\Android\Desktop\supercines imagenes\sinopsi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droid\Desktop\supercines imagenes\sinopsis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58096" cy="3658837"/>
                    </a:xfrm>
                    <a:prstGeom prst="rect">
                      <a:avLst/>
                    </a:prstGeom>
                    <a:noFill/>
                    <a:ln>
                      <a:noFill/>
                    </a:ln>
                  </pic:spPr>
                </pic:pic>
              </a:graphicData>
            </a:graphic>
          </wp:inline>
        </w:drawing>
      </w:r>
      <w:bookmarkStart w:id="14" w:name="_GoBack"/>
      <w:bookmarkEnd w:id="14"/>
    </w:p>
    <w:p w14:paraId="437B764C" w14:textId="7D74D4A5" w:rsidR="007B45D1" w:rsidRDefault="007B45D1" w:rsidP="007B45D1">
      <w:pPr>
        <w:pStyle w:val="Heading3"/>
      </w:pPr>
      <w:bookmarkStart w:id="15" w:name="_Toc419733691"/>
      <w:r>
        <w:t>Complejos</w:t>
      </w:r>
      <w:bookmarkEnd w:id="15"/>
    </w:p>
    <w:p w14:paraId="5D9A2470" w14:textId="26FFD667" w:rsidR="007B45D1" w:rsidRDefault="007B45D1" w:rsidP="007B45D1">
      <w:pPr>
        <w:pStyle w:val="NormalInd"/>
      </w:pPr>
      <w:r>
        <w:t>Al pulsar en un diferente complejo, el listado de funciones va a volver a cargar para mostrar las funciones que son de acuerdo a ese complejo.</w:t>
      </w:r>
    </w:p>
    <w:p w14:paraId="69308E60" w14:textId="77777777" w:rsidR="0099161B" w:rsidRPr="007B45D1" w:rsidRDefault="0099161B" w:rsidP="007B45D1">
      <w:pPr>
        <w:pStyle w:val="NormalInd"/>
      </w:pPr>
    </w:p>
    <w:p w14:paraId="72762436" w14:textId="450F3AD4" w:rsidR="007B45D1" w:rsidRDefault="0099161B" w:rsidP="003E4FE8">
      <w:pPr>
        <w:pStyle w:val="NormalInd"/>
      </w:pPr>
      <w:r>
        <w:rPr>
          <w:noProof/>
          <w:lang w:eastAsia="es-EC"/>
        </w:rPr>
        <w:drawing>
          <wp:inline distT="0" distB="0" distL="0" distR="0" wp14:anchorId="219ABB35" wp14:editId="2AD5DA9D">
            <wp:extent cx="2086689" cy="3709670"/>
            <wp:effectExtent l="0" t="0" r="8890" b="5080"/>
            <wp:docPr id="6" name="Picture 6" descr="C:\Users\Android\Desktop\supercines imagenes\pelicul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roid\Desktop\supercines imagenes\pelicula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6143" cy="3708698"/>
                    </a:xfrm>
                    <a:prstGeom prst="rect">
                      <a:avLst/>
                    </a:prstGeom>
                    <a:noFill/>
                    <a:ln>
                      <a:noFill/>
                    </a:ln>
                  </pic:spPr>
                </pic:pic>
              </a:graphicData>
            </a:graphic>
          </wp:inline>
        </w:drawing>
      </w:r>
    </w:p>
    <w:p w14:paraId="58508C4E" w14:textId="77777777" w:rsidR="003E4FE8" w:rsidRDefault="003E4FE8" w:rsidP="003E4FE8">
      <w:pPr>
        <w:pStyle w:val="Heading3"/>
      </w:pPr>
      <w:bookmarkStart w:id="16" w:name="_Toc419733692"/>
      <w:r>
        <w:lastRenderedPageBreak/>
        <w:t>Función</w:t>
      </w:r>
      <w:bookmarkEnd w:id="16"/>
      <w:r>
        <w:t xml:space="preserve"> </w:t>
      </w:r>
    </w:p>
    <w:p w14:paraId="2523796F" w14:textId="77777777" w:rsidR="003E4FE8" w:rsidRPr="0072027C" w:rsidRDefault="003E4FE8" w:rsidP="003E4FE8">
      <w:pPr>
        <w:pStyle w:val="NormalInd"/>
      </w:pPr>
      <w:r>
        <w:t xml:space="preserve">Al pulsar en una de las funciones con el carrito de compras en color amarillo, entraremos a la parte de pagos que será explicado posteriormente en la sección 9. Si el icono del carrito tiene el letrero de agotado y está en color gris no se podrá escoger tal función. </w:t>
      </w:r>
    </w:p>
    <w:p w14:paraId="1A9A35A6" w14:textId="77777777" w:rsidR="003E4FE8" w:rsidRPr="003E4FE8" w:rsidRDefault="003E4FE8" w:rsidP="003E4FE8">
      <w:pPr>
        <w:pStyle w:val="NormalInd"/>
      </w:pPr>
    </w:p>
    <w:p w14:paraId="7CE0676A" w14:textId="2A746A01" w:rsidR="00691C10" w:rsidRDefault="00691C10" w:rsidP="00691C10">
      <w:pPr>
        <w:pStyle w:val="Heading1"/>
      </w:pPr>
      <w:bookmarkStart w:id="17" w:name="_Toc419733693"/>
      <w:r>
        <w:t>Cines.</w:t>
      </w:r>
      <w:bookmarkEnd w:id="17"/>
    </w:p>
    <w:p w14:paraId="3A6902A8" w14:textId="77777777" w:rsidR="00691C10" w:rsidRDefault="00691C10">
      <w:pPr>
        <w:jc w:val="left"/>
      </w:pPr>
    </w:p>
    <w:p w14:paraId="6E7CA50A" w14:textId="2DF916F3" w:rsidR="00E14A3E" w:rsidRDefault="00E14A3E" w:rsidP="00E14A3E">
      <w:pPr>
        <w:ind w:left="425"/>
      </w:pPr>
      <w:r>
        <w:t>En esta opción se puede buscar las películas según el complejo de cada ciudad, y se podrá poner como favorito a un complejo determinado para que este salga en los primeros lugares de la lista.</w:t>
      </w:r>
    </w:p>
    <w:p w14:paraId="660020D9" w14:textId="062400AE" w:rsidR="00E14A3E" w:rsidRDefault="00E14A3E" w:rsidP="00E14A3E">
      <w:pPr>
        <w:pStyle w:val="Heading2"/>
      </w:pPr>
      <w:bookmarkStart w:id="18" w:name="_Toc419733694"/>
      <w:r>
        <w:t>Favoritos</w:t>
      </w:r>
      <w:bookmarkEnd w:id="18"/>
    </w:p>
    <w:p w14:paraId="675A16A7" w14:textId="10F1B14B" w:rsidR="00E14A3E" w:rsidRDefault="00E14A3E" w:rsidP="00E14A3E">
      <w:pPr>
        <w:pStyle w:val="NormalInd"/>
      </w:pPr>
      <w:r>
        <w:t>Para poder seleccionar un complejo como favorito</w:t>
      </w:r>
      <w:r w:rsidR="0085496F">
        <w:t>,</w:t>
      </w:r>
      <w:r>
        <w:t xml:space="preserve"> se debe pulsar en la estrella de color gris y para quitarlo de favoritos se deberá pulsar la estrella de color amarillo.</w:t>
      </w:r>
    </w:p>
    <w:p w14:paraId="61185FA6" w14:textId="77777777" w:rsidR="0085496F" w:rsidRDefault="0085496F" w:rsidP="00E14A3E">
      <w:pPr>
        <w:pStyle w:val="NormalInd"/>
      </w:pPr>
    </w:p>
    <w:p w14:paraId="7F1A5DA9" w14:textId="2008C525" w:rsidR="0085496F" w:rsidRDefault="0085496F" w:rsidP="0085496F">
      <w:pPr>
        <w:pStyle w:val="Heading2"/>
      </w:pPr>
      <w:bookmarkStart w:id="19" w:name="_Toc419733695"/>
      <w:r>
        <w:t>Listado Películas</w:t>
      </w:r>
      <w:bookmarkEnd w:id="19"/>
    </w:p>
    <w:p w14:paraId="528BE38F" w14:textId="527DF4A4" w:rsidR="00100B1E" w:rsidRDefault="0085496F" w:rsidP="0085496F">
      <w:pPr>
        <w:pStyle w:val="NormalInd"/>
      </w:pPr>
      <w:r>
        <w:t>Al haber escogido un complejo, se podrá visualizar un listado con las películas que se encuentran en ese complejo.</w:t>
      </w:r>
      <w:r w:rsidR="00E07580">
        <w:t xml:space="preserve"> Se podrá ver la siguiente información de l</w:t>
      </w:r>
      <w:r w:rsidR="00100B1E">
        <w:t>as películas</w:t>
      </w:r>
      <w:r w:rsidR="00E07580">
        <w:t>:</w:t>
      </w:r>
    </w:p>
    <w:p w14:paraId="451F1D7B" w14:textId="4F53A55B" w:rsidR="00E07580" w:rsidRDefault="00E07580" w:rsidP="00E07580">
      <w:pPr>
        <w:pStyle w:val="NormalInd"/>
        <w:numPr>
          <w:ilvl w:val="0"/>
          <w:numId w:val="46"/>
        </w:numPr>
      </w:pPr>
      <w:r>
        <w:t xml:space="preserve">Nombre de la película y tipo de </w:t>
      </w:r>
      <w:r w:rsidR="00E56072">
        <w:t>película</w:t>
      </w:r>
      <w:r>
        <w:t>.</w:t>
      </w:r>
    </w:p>
    <w:p w14:paraId="79875D89" w14:textId="4A108A29" w:rsidR="00E07580" w:rsidRDefault="00E07580" w:rsidP="00E07580">
      <w:pPr>
        <w:pStyle w:val="NormalInd"/>
        <w:numPr>
          <w:ilvl w:val="0"/>
          <w:numId w:val="46"/>
        </w:numPr>
      </w:pPr>
      <w:r>
        <w:t>Nombre original.</w:t>
      </w:r>
    </w:p>
    <w:p w14:paraId="0D51A898" w14:textId="1DFB3AEE" w:rsidR="00E07580" w:rsidRDefault="00E07580" w:rsidP="00E07580">
      <w:pPr>
        <w:pStyle w:val="NormalInd"/>
        <w:numPr>
          <w:ilvl w:val="0"/>
          <w:numId w:val="46"/>
        </w:numPr>
      </w:pPr>
      <w:r>
        <w:t>Idioma.</w:t>
      </w:r>
    </w:p>
    <w:p w14:paraId="547373FF" w14:textId="7751F399" w:rsidR="00E07580" w:rsidRDefault="00E07580" w:rsidP="00E07580">
      <w:pPr>
        <w:pStyle w:val="NormalInd"/>
        <w:numPr>
          <w:ilvl w:val="0"/>
          <w:numId w:val="46"/>
        </w:numPr>
      </w:pPr>
      <w:r>
        <w:t>Censura.</w:t>
      </w:r>
    </w:p>
    <w:p w14:paraId="1B26C725" w14:textId="77777777" w:rsidR="00100B1E" w:rsidRDefault="00100B1E" w:rsidP="0085496F">
      <w:pPr>
        <w:pStyle w:val="NormalInd"/>
      </w:pPr>
    </w:p>
    <w:p w14:paraId="5077D3E4" w14:textId="7F2DCD38" w:rsidR="0085496F" w:rsidRDefault="00100B1E" w:rsidP="0085496F">
      <w:pPr>
        <w:pStyle w:val="NormalInd"/>
      </w:pPr>
      <w:r>
        <w:t>Se podrá buscar una película que sea de interés de forma más rápida al usar la lupa de la parte superior derecha.</w:t>
      </w:r>
    </w:p>
    <w:p w14:paraId="7C321579" w14:textId="77777777" w:rsidR="00100B1E" w:rsidRDefault="00100B1E" w:rsidP="0085496F">
      <w:pPr>
        <w:pStyle w:val="NormalInd"/>
      </w:pPr>
    </w:p>
    <w:p w14:paraId="3C89AA55" w14:textId="2A9C2A66" w:rsidR="00100B1E" w:rsidRDefault="00100B1E" w:rsidP="00100B1E">
      <w:pPr>
        <w:pStyle w:val="Heading3"/>
      </w:pPr>
      <w:bookmarkStart w:id="20" w:name="_Toc419733696"/>
      <w:r>
        <w:t>Buscar</w:t>
      </w:r>
      <w:bookmarkEnd w:id="20"/>
    </w:p>
    <w:p w14:paraId="4413469F" w14:textId="07B79B7C" w:rsidR="00100B1E" w:rsidRDefault="00100B1E" w:rsidP="00100B1E">
      <w:pPr>
        <w:pStyle w:val="NormalInd"/>
      </w:pPr>
      <w:r>
        <w:t>Al pulsar la lupa del lado superior derecho, podremos digitar el nombre de la película que buscamos, así el listado se filtrará buscando la película escrita y la mostrará en caso de existir.</w:t>
      </w:r>
    </w:p>
    <w:p w14:paraId="29D4A7EF" w14:textId="77777777" w:rsidR="00100B1E" w:rsidRDefault="00100B1E" w:rsidP="00100B1E">
      <w:pPr>
        <w:pStyle w:val="NormalInd"/>
      </w:pPr>
    </w:p>
    <w:p w14:paraId="5E3B4507" w14:textId="48111628" w:rsidR="00100B1E" w:rsidRDefault="00100B1E" w:rsidP="00100B1E">
      <w:pPr>
        <w:pStyle w:val="Heading2"/>
      </w:pPr>
      <w:bookmarkStart w:id="21" w:name="_Toc419733697"/>
      <w:r>
        <w:t>Película</w:t>
      </w:r>
      <w:bookmarkEnd w:id="21"/>
    </w:p>
    <w:p w14:paraId="2901E092" w14:textId="16A665E0" w:rsidR="00100B1E" w:rsidRDefault="00303116" w:rsidP="00100B1E">
      <w:pPr>
        <w:pStyle w:val="NormalInd"/>
      </w:pPr>
      <w:r>
        <w:t>Al seleccionar una película de la lista entraremos en el detalle de la película, las funciones según el complejo seleccionado y opciones para poder compartir la película y ver la sinopsis de la misma.</w:t>
      </w:r>
      <w:r w:rsidR="001C6867">
        <w:t xml:space="preserve"> En esta pantalla podremos ver información como:</w:t>
      </w:r>
    </w:p>
    <w:p w14:paraId="43254B74" w14:textId="152F3C79" w:rsidR="001C6867" w:rsidRDefault="001C6867" w:rsidP="001C6867">
      <w:pPr>
        <w:pStyle w:val="NormalInd"/>
        <w:numPr>
          <w:ilvl w:val="0"/>
          <w:numId w:val="47"/>
        </w:numPr>
      </w:pPr>
      <w:r>
        <w:t xml:space="preserve">Nombre de la película y tipo de </w:t>
      </w:r>
      <w:r w:rsidR="00E56072">
        <w:t>película</w:t>
      </w:r>
      <w:r>
        <w:t>.</w:t>
      </w:r>
    </w:p>
    <w:p w14:paraId="08CC8819" w14:textId="77777777" w:rsidR="001C6867" w:rsidRDefault="001C6867" w:rsidP="001C6867">
      <w:pPr>
        <w:pStyle w:val="NormalInd"/>
        <w:numPr>
          <w:ilvl w:val="0"/>
          <w:numId w:val="47"/>
        </w:numPr>
      </w:pPr>
      <w:r>
        <w:t>Nombre original.</w:t>
      </w:r>
    </w:p>
    <w:p w14:paraId="298DCA3A" w14:textId="77777777" w:rsidR="001C6867" w:rsidRDefault="001C6867" w:rsidP="001C6867">
      <w:pPr>
        <w:pStyle w:val="NormalInd"/>
        <w:numPr>
          <w:ilvl w:val="0"/>
          <w:numId w:val="47"/>
        </w:numPr>
      </w:pPr>
      <w:r>
        <w:t>Idioma.</w:t>
      </w:r>
    </w:p>
    <w:p w14:paraId="244B8DFD" w14:textId="7C7BE000" w:rsidR="001C6867" w:rsidRDefault="001C6867" w:rsidP="001C6867">
      <w:pPr>
        <w:pStyle w:val="NormalInd"/>
        <w:numPr>
          <w:ilvl w:val="0"/>
          <w:numId w:val="47"/>
        </w:numPr>
      </w:pPr>
      <w:r>
        <w:t>Duración</w:t>
      </w:r>
    </w:p>
    <w:p w14:paraId="3F93CDD0" w14:textId="77777777" w:rsidR="001C6867" w:rsidRDefault="001C6867" w:rsidP="001C6867">
      <w:pPr>
        <w:pStyle w:val="NormalInd"/>
        <w:numPr>
          <w:ilvl w:val="0"/>
          <w:numId w:val="47"/>
        </w:numPr>
      </w:pPr>
      <w:r>
        <w:t>Censura.</w:t>
      </w:r>
    </w:p>
    <w:p w14:paraId="44C3627E" w14:textId="374D55CA" w:rsidR="001C6867" w:rsidRDefault="001C6867" w:rsidP="001C6867">
      <w:pPr>
        <w:pStyle w:val="NormalInd"/>
        <w:numPr>
          <w:ilvl w:val="0"/>
          <w:numId w:val="47"/>
        </w:numPr>
      </w:pPr>
      <w:r>
        <w:t>Semanas en cartelera.</w:t>
      </w:r>
    </w:p>
    <w:p w14:paraId="5DF0E054" w14:textId="3F105BF5" w:rsidR="00303116" w:rsidRDefault="00303116" w:rsidP="00303116">
      <w:pPr>
        <w:pStyle w:val="Heading3"/>
      </w:pPr>
      <w:bookmarkStart w:id="22" w:name="_Toc419733698"/>
      <w:r>
        <w:lastRenderedPageBreak/>
        <w:t>Fecha de la Película</w:t>
      </w:r>
      <w:bookmarkEnd w:id="22"/>
      <w:r>
        <w:t xml:space="preserve"> </w:t>
      </w:r>
    </w:p>
    <w:p w14:paraId="71A4AAC8" w14:textId="65E192E4" w:rsidR="00303116" w:rsidRDefault="00303116" w:rsidP="00303116">
      <w:pPr>
        <w:pStyle w:val="NormalInd"/>
      </w:pPr>
      <w:r>
        <w:t>Al pulsar en la fecha de la película</w:t>
      </w:r>
      <w:r w:rsidR="00C34B66">
        <w:t>,</w:t>
      </w:r>
      <w:r>
        <w:t xml:space="preserve"> podremos cambiar la fecha a la que queramos ver la película. Saldrá una ventana e iremos cambiando el año, mes y día, en ese orden, que queramos ver la película entre la semana que se muestre ahí y no más allá. Finalmente para cambiar</w:t>
      </w:r>
      <w:r w:rsidR="00C34B66">
        <w:t>,</w:t>
      </w:r>
      <w:r>
        <w:t xml:space="preserve"> se pulsará el botón Aceptar y </w:t>
      </w:r>
      <w:proofErr w:type="spellStart"/>
      <w:r>
        <w:t>sino</w:t>
      </w:r>
      <w:proofErr w:type="spellEnd"/>
      <w:r>
        <w:t xml:space="preserve"> se pulsará el botón de Cancelar.</w:t>
      </w:r>
    </w:p>
    <w:p w14:paraId="5538A042" w14:textId="40636E8B" w:rsidR="00303116" w:rsidRDefault="00303116" w:rsidP="00303116">
      <w:pPr>
        <w:pStyle w:val="Heading3"/>
      </w:pPr>
      <w:bookmarkStart w:id="23" w:name="_Toc419733699"/>
      <w:r>
        <w:t>Próxima Cartelera</w:t>
      </w:r>
      <w:bookmarkEnd w:id="23"/>
    </w:p>
    <w:p w14:paraId="3F4E7821" w14:textId="75E2696F" w:rsidR="00303116" w:rsidRDefault="00C34B66" w:rsidP="00303116">
      <w:pPr>
        <w:pStyle w:val="NormalInd"/>
      </w:pPr>
      <w:r>
        <w:t>Al pulsar en Próxima Cartelera, se podrá cambiar la fecha actual a un día posterior, hasta que se llegue al final de la semana disponible.</w:t>
      </w:r>
    </w:p>
    <w:p w14:paraId="41949B32" w14:textId="15E94FC4" w:rsidR="00303116" w:rsidRDefault="00303116" w:rsidP="00303116">
      <w:pPr>
        <w:pStyle w:val="Heading3"/>
      </w:pPr>
      <w:bookmarkStart w:id="24" w:name="_Toc419733700"/>
      <w:r>
        <w:t>Compartir</w:t>
      </w:r>
      <w:bookmarkEnd w:id="24"/>
    </w:p>
    <w:p w14:paraId="26FB689E" w14:textId="46F84FE2" w:rsidR="00303116" w:rsidRDefault="00C34B66" w:rsidP="00303116">
      <w:pPr>
        <w:pStyle w:val="NormalInd"/>
      </w:pPr>
      <w:r>
        <w:t xml:space="preserve">Al pulsar en Compartir, aparecerán todas las aplicaciones instaladas en el móvil que le permitirán compartir la película. En redes sociales, se compartirá el URL que lleva directamente a la película y permitirá al usuario poner un mensaje. En email, pondrá como texto el URL que lleva directamente a la película y como asunto Aplicación </w:t>
      </w:r>
      <w:proofErr w:type="spellStart"/>
      <w:r>
        <w:t>Supercines</w:t>
      </w:r>
      <w:proofErr w:type="spellEnd"/>
      <w:r>
        <w:t>.</w:t>
      </w:r>
    </w:p>
    <w:p w14:paraId="32A5C7EE" w14:textId="4FCCF0D2" w:rsidR="00303116" w:rsidRDefault="00303116" w:rsidP="00303116">
      <w:pPr>
        <w:pStyle w:val="Heading3"/>
      </w:pPr>
      <w:bookmarkStart w:id="25" w:name="_Toc419733701"/>
      <w:r>
        <w:t>Sinopsis</w:t>
      </w:r>
      <w:bookmarkEnd w:id="25"/>
    </w:p>
    <w:p w14:paraId="6E25E19E" w14:textId="77777777" w:rsidR="00B44842" w:rsidRDefault="00B44842" w:rsidP="00303116">
      <w:pPr>
        <w:pStyle w:val="NormalInd"/>
      </w:pPr>
      <w:r>
        <w:t>Al pulsar en sinopsis, iremos a otra pantalla, la cual nos trae la opción de poder ver el tráiler y más información sobre la película, la cual es:</w:t>
      </w:r>
    </w:p>
    <w:p w14:paraId="45534E52" w14:textId="424ED08F" w:rsidR="00B44842" w:rsidRDefault="00B44842" w:rsidP="00B44842">
      <w:pPr>
        <w:pStyle w:val="NormalInd"/>
        <w:numPr>
          <w:ilvl w:val="0"/>
          <w:numId w:val="48"/>
        </w:numPr>
      </w:pPr>
      <w:r>
        <w:t>Nombre de la película y tipo de película.</w:t>
      </w:r>
    </w:p>
    <w:p w14:paraId="27F0871E" w14:textId="77777777" w:rsidR="00B44842" w:rsidRDefault="00B44842" w:rsidP="00B44842">
      <w:pPr>
        <w:pStyle w:val="NormalInd"/>
        <w:numPr>
          <w:ilvl w:val="0"/>
          <w:numId w:val="48"/>
        </w:numPr>
      </w:pPr>
      <w:r>
        <w:t>Nombre original.</w:t>
      </w:r>
    </w:p>
    <w:p w14:paraId="517C4FE1" w14:textId="1A6577CE" w:rsidR="00B44842" w:rsidRDefault="00B44842" w:rsidP="00B44842">
      <w:pPr>
        <w:pStyle w:val="NormalInd"/>
        <w:numPr>
          <w:ilvl w:val="0"/>
          <w:numId w:val="48"/>
        </w:numPr>
      </w:pPr>
      <w:r>
        <w:t>Género.</w:t>
      </w:r>
    </w:p>
    <w:p w14:paraId="29115D9B" w14:textId="43B12C87" w:rsidR="00B44842" w:rsidRDefault="00B44842" w:rsidP="00B44842">
      <w:pPr>
        <w:pStyle w:val="NormalInd"/>
        <w:numPr>
          <w:ilvl w:val="0"/>
          <w:numId w:val="48"/>
        </w:numPr>
      </w:pPr>
      <w:r>
        <w:t>Duración.</w:t>
      </w:r>
    </w:p>
    <w:p w14:paraId="4F356E15" w14:textId="6CD6E7D3" w:rsidR="00303116" w:rsidRDefault="00937A22" w:rsidP="00B44842">
      <w:pPr>
        <w:pStyle w:val="NormalInd"/>
        <w:numPr>
          <w:ilvl w:val="0"/>
          <w:numId w:val="48"/>
        </w:numPr>
      </w:pPr>
      <w:r>
        <w:t>Año de producción.</w:t>
      </w:r>
    </w:p>
    <w:p w14:paraId="66B9469D" w14:textId="0B886DFC" w:rsidR="00937A22" w:rsidRDefault="00937A22" w:rsidP="00B44842">
      <w:pPr>
        <w:pStyle w:val="NormalInd"/>
        <w:numPr>
          <w:ilvl w:val="0"/>
          <w:numId w:val="48"/>
        </w:numPr>
      </w:pPr>
      <w:r>
        <w:t>Sinopsis.</w:t>
      </w:r>
    </w:p>
    <w:p w14:paraId="0BF0186B" w14:textId="77777777" w:rsidR="00937A22" w:rsidRDefault="00937A22" w:rsidP="00937A22">
      <w:pPr>
        <w:pStyle w:val="NormalInd"/>
      </w:pPr>
    </w:p>
    <w:p w14:paraId="6134B9A1" w14:textId="77777777" w:rsidR="00C57B90" w:rsidRDefault="00C57B90" w:rsidP="00C57B90">
      <w:pPr>
        <w:pStyle w:val="Heading4"/>
      </w:pPr>
      <w:bookmarkStart w:id="26" w:name="_Toc419733702"/>
      <w:r>
        <w:t xml:space="preserve">Ver </w:t>
      </w:r>
      <w:proofErr w:type="spellStart"/>
      <w:r>
        <w:t>Trailer</w:t>
      </w:r>
      <w:bookmarkEnd w:id="26"/>
      <w:proofErr w:type="spellEnd"/>
    </w:p>
    <w:p w14:paraId="14E5795F" w14:textId="4D5DCD42" w:rsidR="00937A22" w:rsidRDefault="00937A22" w:rsidP="00937A22">
      <w:pPr>
        <w:pStyle w:val="NormalInd"/>
      </w:pPr>
      <w:r>
        <w:t xml:space="preserve">Al pulsar en Ver </w:t>
      </w:r>
      <w:proofErr w:type="spellStart"/>
      <w:r>
        <w:t>Trailer</w:t>
      </w:r>
      <w:proofErr w:type="spellEnd"/>
      <w:r>
        <w:t>, se podrá ver el tráiler de la película dentro de la misma aplicación.</w:t>
      </w:r>
    </w:p>
    <w:p w14:paraId="043F964A" w14:textId="4D77D4CA" w:rsidR="00303116" w:rsidRDefault="00303116" w:rsidP="00303116">
      <w:pPr>
        <w:pStyle w:val="Heading3"/>
      </w:pPr>
      <w:bookmarkStart w:id="27" w:name="_Toc419733703"/>
      <w:r>
        <w:t>Función</w:t>
      </w:r>
      <w:bookmarkEnd w:id="27"/>
      <w:r>
        <w:t xml:space="preserve"> </w:t>
      </w:r>
    </w:p>
    <w:p w14:paraId="04BDC2EB" w14:textId="1C89782D" w:rsidR="0072027C" w:rsidRPr="0072027C" w:rsidRDefault="0072027C" w:rsidP="0072027C">
      <w:pPr>
        <w:pStyle w:val="NormalInd"/>
      </w:pPr>
      <w:r>
        <w:t xml:space="preserve">Al pulsar en una de las funciones con el carrito de compras en color amarillo, entraremos a la parte de pagos que será explicado posteriormente en la sección 9. </w:t>
      </w:r>
      <w:r w:rsidR="003E4FE8">
        <w:t xml:space="preserve">Si el icono del carrito tiene el letrero de agotado y está en color gris no se podrá escoger tal función. </w:t>
      </w:r>
    </w:p>
    <w:p w14:paraId="6D1B8F94" w14:textId="3BAA3026" w:rsidR="00ED4485" w:rsidRDefault="00E924F0" w:rsidP="00ED4485">
      <w:pPr>
        <w:pStyle w:val="Heading1"/>
      </w:pPr>
      <w:bookmarkStart w:id="28" w:name="_Toc419733704"/>
      <w:r>
        <w:t>Mis Compras</w:t>
      </w:r>
      <w:r w:rsidR="00ED4485">
        <w:t>.</w:t>
      </w:r>
      <w:bookmarkEnd w:id="28"/>
    </w:p>
    <w:p w14:paraId="0B05E70B" w14:textId="77777777" w:rsidR="00E924F0" w:rsidRDefault="00E924F0" w:rsidP="00E924F0">
      <w:pPr>
        <w:pStyle w:val="NormalInd"/>
      </w:pPr>
    </w:p>
    <w:p w14:paraId="7C7D3E2D" w14:textId="3111D5E0" w:rsidR="00E924F0" w:rsidRDefault="00E924F0" w:rsidP="00E924F0">
      <w:pPr>
        <w:pStyle w:val="NormalInd"/>
      </w:pPr>
      <w:r>
        <w:t>Aquí se podrá visualizar todas las compras realizadas de las funciones que todavía no se han visto, esto será de guía para el usuario</w:t>
      </w:r>
      <w:r w:rsidR="00C3250A">
        <w:t>, al momento de retirar sus entradas en ventanilla</w:t>
      </w:r>
      <w:r>
        <w:t>. El usuario podrá visualizar los siguientes datos:</w:t>
      </w:r>
    </w:p>
    <w:p w14:paraId="1446C553" w14:textId="77777777" w:rsidR="00C3250A" w:rsidRDefault="00C3250A" w:rsidP="00E924F0">
      <w:pPr>
        <w:pStyle w:val="NormalInd"/>
      </w:pPr>
    </w:p>
    <w:p w14:paraId="692E6A95" w14:textId="30E74469" w:rsidR="00E924F0" w:rsidRDefault="00E924F0" w:rsidP="00E924F0">
      <w:pPr>
        <w:pStyle w:val="NormalInd"/>
        <w:numPr>
          <w:ilvl w:val="0"/>
          <w:numId w:val="43"/>
        </w:numPr>
      </w:pPr>
      <w:r>
        <w:t>Nombre de la película.</w:t>
      </w:r>
    </w:p>
    <w:p w14:paraId="333838E7" w14:textId="03F360AA" w:rsidR="00E924F0" w:rsidRDefault="00E924F0" w:rsidP="00E924F0">
      <w:pPr>
        <w:pStyle w:val="NormalInd"/>
        <w:numPr>
          <w:ilvl w:val="0"/>
          <w:numId w:val="43"/>
        </w:numPr>
      </w:pPr>
      <w:r>
        <w:t>Fecha y hora.</w:t>
      </w:r>
    </w:p>
    <w:p w14:paraId="0EEBB7B5" w14:textId="0D4D494E" w:rsidR="00E924F0" w:rsidRDefault="00E924F0" w:rsidP="00E924F0">
      <w:pPr>
        <w:pStyle w:val="NormalInd"/>
        <w:numPr>
          <w:ilvl w:val="0"/>
          <w:numId w:val="43"/>
        </w:numPr>
      </w:pPr>
      <w:r>
        <w:t>Complejo.</w:t>
      </w:r>
    </w:p>
    <w:p w14:paraId="2AD01F4B" w14:textId="09DFDEA4" w:rsidR="00E924F0" w:rsidRDefault="00E924F0" w:rsidP="00E924F0">
      <w:pPr>
        <w:pStyle w:val="NormalInd"/>
        <w:numPr>
          <w:ilvl w:val="0"/>
          <w:numId w:val="43"/>
        </w:numPr>
      </w:pPr>
      <w:r>
        <w:t>Cantidad de entradas.</w:t>
      </w:r>
    </w:p>
    <w:p w14:paraId="6901ECA1" w14:textId="2CBD4201" w:rsidR="00E924F0" w:rsidRDefault="00E924F0" w:rsidP="00E924F0">
      <w:pPr>
        <w:pStyle w:val="NormalInd"/>
        <w:numPr>
          <w:ilvl w:val="0"/>
          <w:numId w:val="43"/>
        </w:numPr>
      </w:pPr>
      <w:r>
        <w:lastRenderedPageBreak/>
        <w:t>Valor total.</w:t>
      </w:r>
    </w:p>
    <w:p w14:paraId="6C6D009C" w14:textId="21A4767A" w:rsidR="00E924F0" w:rsidRDefault="00E924F0" w:rsidP="00E924F0">
      <w:pPr>
        <w:pStyle w:val="NormalInd"/>
        <w:numPr>
          <w:ilvl w:val="0"/>
          <w:numId w:val="43"/>
        </w:numPr>
      </w:pPr>
      <w:r>
        <w:t>Código de reserva.</w:t>
      </w:r>
    </w:p>
    <w:p w14:paraId="41E0D3E9" w14:textId="77777777" w:rsidR="00E924F0" w:rsidRDefault="00E924F0" w:rsidP="00E924F0">
      <w:pPr>
        <w:pStyle w:val="NormalInd"/>
      </w:pPr>
    </w:p>
    <w:p w14:paraId="2FF09C09" w14:textId="77777777" w:rsidR="00C3250A" w:rsidRPr="00C3250A" w:rsidRDefault="00C3250A" w:rsidP="00C3250A">
      <w:pPr>
        <w:pStyle w:val="NormalInd"/>
      </w:pPr>
      <w:r>
        <w:t xml:space="preserve">En caso de no existir promoción alguna saldrá el siguiente mensaje: “En estos momentos no hay elementos para mostrar”. </w:t>
      </w:r>
    </w:p>
    <w:p w14:paraId="4F349979" w14:textId="77777777" w:rsidR="00C3250A" w:rsidRDefault="00C3250A" w:rsidP="00E924F0">
      <w:pPr>
        <w:pStyle w:val="NormalInd"/>
      </w:pPr>
    </w:p>
    <w:p w14:paraId="5442995C" w14:textId="64A4F7F2" w:rsidR="00C3250A" w:rsidRDefault="00C3250A" w:rsidP="00C3250A">
      <w:pPr>
        <w:pStyle w:val="Heading1"/>
      </w:pPr>
      <w:bookmarkStart w:id="29" w:name="_Toc419733705"/>
      <w:r>
        <w:t>Promociones.</w:t>
      </w:r>
      <w:bookmarkEnd w:id="29"/>
    </w:p>
    <w:p w14:paraId="504495AD" w14:textId="77777777" w:rsidR="00A64C1A" w:rsidRPr="00A64C1A" w:rsidRDefault="00A64C1A" w:rsidP="00A64C1A">
      <w:pPr>
        <w:pStyle w:val="NormalInd"/>
      </w:pPr>
    </w:p>
    <w:p w14:paraId="27C8F2C1" w14:textId="5554EEEB" w:rsidR="00C3250A" w:rsidRDefault="00C3250A" w:rsidP="00C3250A">
      <w:pPr>
        <w:pStyle w:val="NormalInd"/>
      </w:pPr>
      <w:r>
        <w:t xml:space="preserve">Aquí se podrá visualizar toda promoción valida que </w:t>
      </w:r>
      <w:proofErr w:type="spellStart"/>
      <w:r>
        <w:t>Supercines</w:t>
      </w:r>
      <w:proofErr w:type="spellEnd"/>
      <w:r>
        <w:t xml:space="preserve"> ofrezca al usuario. Estas son promociones a nivel nacional. El usuario podrá estar enterado de estas promociones para que pueda acceder a ellas en el complejo de su preferencia.</w:t>
      </w:r>
    </w:p>
    <w:p w14:paraId="66047DA4" w14:textId="77777777" w:rsidR="00C3250A" w:rsidRDefault="00C3250A" w:rsidP="00C3250A">
      <w:pPr>
        <w:pStyle w:val="NormalInd"/>
      </w:pPr>
    </w:p>
    <w:p w14:paraId="365E8E41" w14:textId="2F288A2F" w:rsidR="00C3250A" w:rsidRPr="00C3250A" w:rsidRDefault="00C3250A" w:rsidP="00C3250A">
      <w:pPr>
        <w:pStyle w:val="NormalInd"/>
      </w:pPr>
      <w:r>
        <w:t xml:space="preserve">En caso de no existir promoción alguna saldrá el siguiente mensaje: “En estos momentos no hay elementos para mostrar”. </w:t>
      </w:r>
    </w:p>
    <w:p w14:paraId="7A0CB78C" w14:textId="77777777" w:rsidR="00C3250A" w:rsidRDefault="00C3250A" w:rsidP="00C3250A">
      <w:pPr>
        <w:pStyle w:val="NormalInd"/>
        <w:ind w:left="360"/>
      </w:pPr>
    </w:p>
    <w:p w14:paraId="6775DB73" w14:textId="7A32AD1F" w:rsidR="00DD244C" w:rsidRDefault="00B7458D" w:rsidP="00DD244C">
      <w:pPr>
        <w:pStyle w:val="Heading1"/>
      </w:pPr>
      <w:bookmarkStart w:id="30" w:name="_Toc419733706"/>
      <w:r>
        <w:t>Mi Usuario</w:t>
      </w:r>
      <w:r w:rsidR="00DD244C">
        <w:t>.</w:t>
      </w:r>
      <w:bookmarkEnd w:id="30"/>
    </w:p>
    <w:p w14:paraId="3563C9E1" w14:textId="77777777" w:rsidR="00A64C1A" w:rsidRDefault="00A64C1A" w:rsidP="00A64C1A">
      <w:pPr>
        <w:pStyle w:val="NormalInd"/>
      </w:pPr>
    </w:p>
    <w:p w14:paraId="722EFEFD" w14:textId="49F8BB5C" w:rsidR="00A64C1A" w:rsidRDefault="00A64C1A" w:rsidP="00A64C1A">
      <w:pPr>
        <w:pStyle w:val="NormalInd"/>
      </w:pPr>
      <w:r>
        <w:t xml:space="preserve">En esta opción, se tienes varias opciones para realizar. En caso de no haber ingresado usuario alguno, se tendrá la opción de </w:t>
      </w:r>
      <w:r w:rsidR="00CF42F3">
        <w:t>I</w:t>
      </w:r>
      <w:r>
        <w:t xml:space="preserve">nicie </w:t>
      </w:r>
      <w:r w:rsidR="00CF42F3">
        <w:t>S</w:t>
      </w:r>
      <w:r>
        <w:t xml:space="preserve">esión. Si no se cuenta con una cuenta en </w:t>
      </w:r>
      <w:proofErr w:type="spellStart"/>
      <w:r>
        <w:t>Supercines</w:t>
      </w:r>
      <w:proofErr w:type="spellEnd"/>
      <w:r>
        <w:t xml:space="preserve"> Móvil, se tiene la opción Regístrate aquí. En caso de haberse olvidado la contraseña, se tiene la opción recuperar contraseña.</w:t>
      </w:r>
    </w:p>
    <w:p w14:paraId="26243AEC" w14:textId="77777777" w:rsidR="00CF42F3" w:rsidRDefault="00CF42F3" w:rsidP="00A64C1A">
      <w:pPr>
        <w:pStyle w:val="NormalInd"/>
      </w:pPr>
    </w:p>
    <w:p w14:paraId="56F52DEC" w14:textId="0B4BDE36" w:rsidR="00CF42F3" w:rsidRDefault="00CF42F3" w:rsidP="00A64C1A">
      <w:pPr>
        <w:pStyle w:val="NormalInd"/>
      </w:pPr>
      <w:r>
        <w:t>En caso de haber iniciado sesión anteriormente, se puede visualizar los datos del usuario</w:t>
      </w:r>
      <w:r w:rsidR="00821B78">
        <w:t>. En esta pantalla se podrá Cambiar Contraseña, Cerrar Sesión o Editar los datos del usuario.</w:t>
      </w:r>
    </w:p>
    <w:p w14:paraId="1C90AD19" w14:textId="77777777" w:rsidR="00A64C1A" w:rsidRDefault="00A64C1A" w:rsidP="00A64C1A">
      <w:pPr>
        <w:pStyle w:val="NormalInd"/>
      </w:pPr>
    </w:p>
    <w:p w14:paraId="0641E2A5" w14:textId="5A4DA2DD" w:rsidR="00CF42F3" w:rsidRDefault="00CF42F3" w:rsidP="00CF42F3">
      <w:pPr>
        <w:pStyle w:val="Heading2"/>
      </w:pPr>
      <w:bookmarkStart w:id="31" w:name="_Toc419733707"/>
      <w:r>
        <w:t>Inicie Sesión</w:t>
      </w:r>
      <w:bookmarkEnd w:id="31"/>
    </w:p>
    <w:p w14:paraId="6F6DE6CD" w14:textId="380B5763" w:rsidR="00CF42F3" w:rsidRPr="00CF42F3" w:rsidRDefault="00CF42F3" w:rsidP="00CF42F3">
      <w:pPr>
        <w:pStyle w:val="NormalInd"/>
      </w:pPr>
      <w:r>
        <w:t>En la opción Inicie Sesión, lo que el usuario tiene que realizar es poner su email y contraseña, los que deberán haber sido registrados previamente desde el móvil, por último pulsar el botón Aceptar.</w:t>
      </w:r>
    </w:p>
    <w:p w14:paraId="21964609" w14:textId="10641592" w:rsidR="00CF42F3" w:rsidRDefault="00CF42F3" w:rsidP="00CF42F3">
      <w:pPr>
        <w:pStyle w:val="Heading2"/>
      </w:pPr>
      <w:bookmarkStart w:id="32" w:name="_Toc419733708"/>
      <w:r>
        <w:t>Regístrate Aquí</w:t>
      </w:r>
      <w:bookmarkEnd w:id="32"/>
    </w:p>
    <w:p w14:paraId="754D4DA7" w14:textId="349ED95F" w:rsidR="00A64C1A" w:rsidRDefault="00A64C1A" w:rsidP="00A64C1A">
      <w:pPr>
        <w:pStyle w:val="NormalInd"/>
      </w:pPr>
      <w:r>
        <w:t xml:space="preserve">En la opción </w:t>
      </w:r>
      <w:r w:rsidR="003E2694">
        <w:t>R</w:t>
      </w:r>
      <w:r>
        <w:t>egístrate aquí, lo que el usuario tiene que realizar es llenar los datos que se le solicitan y posteriormente pulsar el botón Registrarme:</w:t>
      </w:r>
    </w:p>
    <w:p w14:paraId="6EDEA9D1" w14:textId="1A1C68A1" w:rsidR="00A64C1A" w:rsidRDefault="00A64C1A" w:rsidP="00A64C1A">
      <w:pPr>
        <w:pStyle w:val="NormalInd"/>
        <w:numPr>
          <w:ilvl w:val="0"/>
          <w:numId w:val="45"/>
        </w:numPr>
      </w:pPr>
      <w:r>
        <w:t>Nombres (nombre y apellido).</w:t>
      </w:r>
    </w:p>
    <w:p w14:paraId="4412A3A2" w14:textId="5FADBF17" w:rsidR="00A64C1A" w:rsidRDefault="00A64C1A" w:rsidP="00A64C1A">
      <w:pPr>
        <w:pStyle w:val="NormalInd"/>
        <w:numPr>
          <w:ilvl w:val="0"/>
          <w:numId w:val="45"/>
        </w:numPr>
      </w:pPr>
      <w:r>
        <w:t>C.I.  (cédula de identidad del usuario).</w:t>
      </w:r>
    </w:p>
    <w:p w14:paraId="2788B0D8" w14:textId="267AF6CA" w:rsidR="00A64C1A" w:rsidRDefault="00A64C1A" w:rsidP="00A64C1A">
      <w:pPr>
        <w:pStyle w:val="NormalInd"/>
        <w:numPr>
          <w:ilvl w:val="0"/>
          <w:numId w:val="45"/>
        </w:numPr>
      </w:pPr>
      <w:r>
        <w:t>Dirección.</w:t>
      </w:r>
    </w:p>
    <w:p w14:paraId="565A5E0D" w14:textId="0E98AD6F" w:rsidR="00A64C1A" w:rsidRDefault="00A64C1A" w:rsidP="00A64C1A">
      <w:pPr>
        <w:pStyle w:val="NormalInd"/>
        <w:numPr>
          <w:ilvl w:val="0"/>
          <w:numId w:val="45"/>
        </w:numPr>
      </w:pPr>
      <w:r>
        <w:t>Teléfono (móvil/estacional).</w:t>
      </w:r>
    </w:p>
    <w:p w14:paraId="20080A13" w14:textId="110A14A3" w:rsidR="00A64C1A" w:rsidRDefault="00A64C1A" w:rsidP="00A64C1A">
      <w:pPr>
        <w:pStyle w:val="NormalInd"/>
        <w:numPr>
          <w:ilvl w:val="0"/>
          <w:numId w:val="45"/>
        </w:numPr>
      </w:pPr>
      <w:r>
        <w:t>Email.</w:t>
      </w:r>
    </w:p>
    <w:p w14:paraId="12423579" w14:textId="19C54540" w:rsidR="00A64C1A" w:rsidRDefault="00A64C1A" w:rsidP="00A64C1A">
      <w:pPr>
        <w:pStyle w:val="NormalInd"/>
        <w:numPr>
          <w:ilvl w:val="0"/>
          <w:numId w:val="45"/>
        </w:numPr>
      </w:pPr>
      <w:r>
        <w:t>Contraseña (mínimo 6 caracteres).</w:t>
      </w:r>
    </w:p>
    <w:p w14:paraId="3107F817" w14:textId="338FC620" w:rsidR="00A64C1A" w:rsidRDefault="00A64C1A" w:rsidP="00A64C1A">
      <w:pPr>
        <w:pStyle w:val="NormalInd"/>
        <w:numPr>
          <w:ilvl w:val="0"/>
          <w:numId w:val="45"/>
        </w:numPr>
      </w:pPr>
      <w:r>
        <w:t>Repetir Contraseña (debe ser igual al campo anterior).</w:t>
      </w:r>
    </w:p>
    <w:p w14:paraId="2DB07EEF" w14:textId="63C2DA44" w:rsidR="00A64C1A" w:rsidRDefault="00A64C1A" w:rsidP="00A64C1A">
      <w:pPr>
        <w:pStyle w:val="NormalInd"/>
        <w:numPr>
          <w:ilvl w:val="0"/>
          <w:numId w:val="45"/>
        </w:numPr>
      </w:pPr>
      <w:r>
        <w:t>Ciudad.</w:t>
      </w:r>
    </w:p>
    <w:p w14:paraId="67027156" w14:textId="13AB79B9" w:rsidR="00A64C1A" w:rsidRDefault="00A64C1A" w:rsidP="00A64C1A">
      <w:pPr>
        <w:pStyle w:val="NormalInd"/>
        <w:numPr>
          <w:ilvl w:val="0"/>
          <w:numId w:val="45"/>
        </w:numPr>
      </w:pPr>
      <w:r>
        <w:t>C.I. Club de Beneficios (cedula que contiene club de beneficios</w:t>
      </w:r>
      <w:r w:rsidR="003E2694">
        <w:t>, puede quedar vacía en caso de no tener).</w:t>
      </w:r>
    </w:p>
    <w:p w14:paraId="34695F10" w14:textId="77777777" w:rsidR="003E2694" w:rsidRDefault="003E2694" w:rsidP="003E2694">
      <w:pPr>
        <w:pStyle w:val="NormalInd"/>
      </w:pPr>
    </w:p>
    <w:p w14:paraId="6A9C330A" w14:textId="2076BD1E" w:rsidR="00CF42F3" w:rsidRDefault="00CF42F3" w:rsidP="00CF42F3">
      <w:pPr>
        <w:pStyle w:val="Heading2"/>
      </w:pPr>
      <w:bookmarkStart w:id="33" w:name="_Toc419733709"/>
      <w:r>
        <w:lastRenderedPageBreak/>
        <w:t>Recuperar Contraseña</w:t>
      </w:r>
      <w:bookmarkEnd w:id="33"/>
    </w:p>
    <w:p w14:paraId="4970ACC6" w14:textId="35F77099" w:rsidR="003E2694" w:rsidRDefault="003E2694" w:rsidP="003E2694">
      <w:pPr>
        <w:pStyle w:val="NormalInd"/>
      </w:pPr>
      <w:r>
        <w:t>En la opción Recuperar contraseña, lo que el usuario tiene que realizar es poner su Email y posteriormente pulsar el botón Recuperar. Le llegará un correo electrónico con una clave temporal, la cual tendrá que ponerla en el campo contraseña actual de la nueva pantalla que le aparece. Al llenar la contraseña actual,</w:t>
      </w:r>
      <w:r w:rsidR="009674D1">
        <w:t xml:space="preserve"> poner la</w:t>
      </w:r>
      <w:r>
        <w:t xml:space="preserve"> contraseña que se desea en los campos que quedan y pulsar el botón Cambiar </w:t>
      </w:r>
      <w:r w:rsidR="00F113C2">
        <w:t xml:space="preserve">saldrá el siguiente mensaje: </w:t>
      </w:r>
      <w:r>
        <w:t>“Se ha cambiado la contraseña satisfactoriamente”.</w:t>
      </w:r>
    </w:p>
    <w:p w14:paraId="6F189667" w14:textId="77777777" w:rsidR="00821B78" w:rsidRDefault="00821B78" w:rsidP="003E2694">
      <w:pPr>
        <w:pStyle w:val="NormalInd"/>
      </w:pPr>
    </w:p>
    <w:p w14:paraId="1D4EE741" w14:textId="249F4A67" w:rsidR="00821B78" w:rsidRDefault="00821B78" w:rsidP="00821B78">
      <w:pPr>
        <w:pStyle w:val="Heading2"/>
      </w:pPr>
      <w:bookmarkStart w:id="34" w:name="_Toc419733710"/>
      <w:r>
        <w:t>Cambiar Contraseña</w:t>
      </w:r>
      <w:bookmarkEnd w:id="34"/>
    </w:p>
    <w:p w14:paraId="0C8F7D72" w14:textId="747C81DC" w:rsidR="00821B78" w:rsidRDefault="00821B78" w:rsidP="00821B78">
      <w:pPr>
        <w:pStyle w:val="NormalInd"/>
      </w:pPr>
      <w:r>
        <w:t>En la opción Cambiar Contraseña, lo que el usuario tiene que realizar es poner su contraseña actual, poner la contraseña que se desea en los campos que quedan y pulsar el botón Cambiar saldrá el siguiente mensaje: “Se ha cambiado la contraseña satisfactoriamente”.</w:t>
      </w:r>
    </w:p>
    <w:p w14:paraId="678ECE14" w14:textId="77777777" w:rsidR="00821B78" w:rsidRDefault="00821B78" w:rsidP="00821B78">
      <w:pPr>
        <w:pStyle w:val="NormalInd"/>
      </w:pPr>
    </w:p>
    <w:p w14:paraId="6C84CA87" w14:textId="26578CD6" w:rsidR="00821B78" w:rsidRDefault="00821B78" w:rsidP="00821B78">
      <w:pPr>
        <w:pStyle w:val="Heading2"/>
      </w:pPr>
      <w:bookmarkStart w:id="35" w:name="_Toc419733711"/>
      <w:r>
        <w:t>Cerrar Sesión</w:t>
      </w:r>
      <w:bookmarkEnd w:id="35"/>
    </w:p>
    <w:p w14:paraId="0DEF09CC" w14:textId="10761C0D" w:rsidR="00821B78" w:rsidRDefault="00821B78" w:rsidP="00821B78">
      <w:pPr>
        <w:pStyle w:val="NormalInd"/>
      </w:pPr>
      <w:r>
        <w:t>En la opción Cerrar Sesión, le saldrá un mensaje diciendo “¿Está seguro que desea cerrar su sesión?” el cual deberá aceptar o cancelar.</w:t>
      </w:r>
    </w:p>
    <w:p w14:paraId="07C2AA4A" w14:textId="77777777" w:rsidR="00821B78" w:rsidRDefault="00821B78" w:rsidP="00821B78">
      <w:pPr>
        <w:pStyle w:val="NormalInd"/>
      </w:pPr>
    </w:p>
    <w:p w14:paraId="520B835E" w14:textId="6A1D4110" w:rsidR="00821B78" w:rsidRPr="00821B78" w:rsidRDefault="00821B78" w:rsidP="00821B78">
      <w:pPr>
        <w:pStyle w:val="Heading2"/>
      </w:pPr>
      <w:bookmarkStart w:id="36" w:name="_Toc419733712"/>
      <w:r>
        <w:t>Editar</w:t>
      </w:r>
      <w:bookmarkEnd w:id="36"/>
    </w:p>
    <w:p w14:paraId="78987F8D" w14:textId="32425317" w:rsidR="00821B78" w:rsidRDefault="00821B78" w:rsidP="00821B78">
      <w:pPr>
        <w:pStyle w:val="NormalInd"/>
      </w:pPr>
      <w:r>
        <w:t>En la opción Editar, el usuario va a poder editar los siguientes campos:</w:t>
      </w:r>
    </w:p>
    <w:p w14:paraId="33D90B66" w14:textId="77777777" w:rsidR="00821B78" w:rsidRDefault="00821B78" w:rsidP="00821B78">
      <w:pPr>
        <w:pStyle w:val="NormalInd"/>
        <w:numPr>
          <w:ilvl w:val="0"/>
          <w:numId w:val="45"/>
        </w:numPr>
      </w:pPr>
      <w:r>
        <w:t>Nombres (nombre y apellido).</w:t>
      </w:r>
    </w:p>
    <w:p w14:paraId="28972485" w14:textId="77777777" w:rsidR="00821B78" w:rsidRDefault="00821B78" w:rsidP="00821B78">
      <w:pPr>
        <w:pStyle w:val="NormalInd"/>
        <w:numPr>
          <w:ilvl w:val="0"/>
          <w:numId w:val="45"/>
        </w:numPr>
      </w:pPr>
      <w:r>
        <w:t>C.I.  (cédula de identidad del usuario).</w:t>
      </w:r>
    </w:p>
    <w:p w14:paraId="4960BB56" w14:textId="77777777" w:rsidR="00821B78" w:rsidRDefault="00821B78" w:rsidP="00821B78">
      <w:pPr>
        <w:pStyle w:val="NormalInd"/>
        <w:numPr>
          <w:ilvl w:val="0"/>
          <w:numId w:val="45"/>
        </w:numPr>
      </w:pPr>
      <w:r>
        <w:t>Dirección.</w:t>
      </w:r>
    </w:p>
    <w:p w14:paraId="1EFFB4DA" w14:textId="77777777" w:rsidR="00821B78" w:rsidRDefault="00821B78" w:rsidP="00821B78">
      <w:pPr>
        <w:pStyle w:val="NormalInd"/>
        <w:numPr>
          <w:ilvl w:val="0"/>
          <w:numId w:val="45"/>
        </w:numPr>
      </w:pPr>
      <w:r>
        <w:t>Teléfono (móvil/estacional).</w:t>
      </w:r>
    </w:p>
    <w:p w14:paraId="02CBA7BD" w14:textId="5200CF5F" w:rsidR="00821B78" w:rsidRDefault="00821B78" w:rsidP="00821B78">
      <w:pPr>
        <w:pStyle w:val="NormalInd"/>
        <w:numPr>
          <w:ilvl w:val="0"/>
          <w:numId w:val="45"/>
        </w:numPr>
      </w:pPr>
      <w:r>
        <w:t>Email.</w:t>
      </w:r>
    </w:p>
    <w:p w14:paraId="59EEAD03" w14:textId="77777777" w:rsidR="00821B78" w:rsidRDefault="00821B78" w:rsidP="00821B78">
      <w:pPr>
        <w:pStyle w:val="NormalInd"/>
        <w:numPr>
          <w:ilvl w:val="0"/>
          <w:numId w:val="45"/>
        </w:numPr>
      </w:pPr>
      <w:r>
        <w:t>Ciudad.</w:t>
      </w:r>
    </w:p>
    <w:p w14:paraId="34704481" w14:textId="77777777" w:rsidR="00821B78" w:rsidRDefault="00821B78" w:rsidP="00821B78">
      <w:pPr>
        <w:pStyle w:val="NormalInd"/>
        <w:numPr>
          <w:ilvl w:val="0"/>
          <w:numId w:val="45"/>
        </w:numPr>
      </w:pPr>
      <w:r>
        <w:t>C.I. Club de Beneficios (cedula que contiene club de beneficios, puede quedar vacía en caso de no tener).</w:t>
      </w:r>
    </w:p>
    <w:p w14:paraId="546BFAEF" w14:textId="77777777" w:rsidR="002A112B" w:rsidRDefault="002A112B" w:rsidP="00821B78">
      <w:pPr>
        <w:pStyle w:val="NormalInd"/>
      </w:pPr>
    </w:p>
    <w:p w14:paraId="0420466F" w14:textId="18C174CE" w:rsidR="00821B78" w:rsidRDefault="00821B78" w:rsidP="00821B78">
      <w:pPr>
        <w:pStyle w:val="NormalInd"/>
      </w:pPr>
      <w:r>
        <w:t>Posterior a los cambios que desee realizar el usuario deberá pulsar OK para que se guarden los cambios realizados.</w:t>
      </w:r>
    </w:p>
    <w:p w14:paraId="357A6748" w14:textId="77777777" w:rsidR="00821B78" w:rsidRDefault="00821B78" w:rsidP="00821B78">
      <w:pPr>
        <w:pStyle w:val="NormalInd"/>
      </w:pPr>
    </w:p>
    <w:p w14:paraId="5998D393" w14:textId="77777777" w:rsidR="00691C10" w:rsidRPr="00821B78" w:rsidRDefault="00691C10" w:rsidP="00821B78">
      <w:pPr>
        <w:pStyle w:val="NormalInd"/>
      </w:pPr>
    </w:p>
    <w:p w14:paraId="0F58A679" w14:textId="77777777" w:rsidR="007A4679" w:rsidRDefault="007A4679">
      <w:pPr>
        <w:jc w:val="left"/>
      </w:pPr>
      <w:r>
        <w:br w:type="page"/>
      </w:r>
    </w:p>
    <w:p w14:paraId="2293BBDF" w14:textId="3CC92490" w:rsidR="00185D75" w:rsidRPr="006034F6" w:rsidRDefault="007A4679" w:rsidP="006034F6">
      <w:pPr>
        <w:pStyle w:val="NormalInd"/>
        <w:ind w:left="0"/>
      </w:pPr>
      <w:r w:rsidRPr="00AE5911">
        <w:rPr>
          <w:rFonts w:cs="Calibri"/>
          <w:noProof/>
          <w:color w:val="A6A6A6"/>
          <w:lang w:eastAsia="es-EC"/>
        </w:rPr>
        <w:lastRenderedPageBreak/>
        <mc:AlternateContent>
          <mc:Choice Requires="wps">
            <w:drawing>
              <wp:anchor distT="0" distB="0" distL="114300" distR="114300" simplePos="0" relativeHeight="251661312" behindDoc="0" locked="0" layoutInCell="1" allowOverlap="1" wp14:anchorId="0B8C85C0" wp14:editId="28F3DDA2">
                <wp:simplePos x="0" y="0"/>
                <wp:positionH relativeFrom="column">
                  <wp:posOffset>1081405</wp:posOffset>
                </wp:positionH>
                <wp:positionV relativeFrom="paragraph">
                  <wp:posOffset>4823460</wp:posOffset>
                </wp:positionV>
                <wp:extent cx="3629025" cy="285750"/>
                <wp:effectExtent l="0" t="0" r="9525"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285750"/>
                        </a:xfrm>
                        <a:prstGeom prst="rect">
                          <a:avLst/>
                        </a:prstGeom>
                        <a:solidFill>
                          <a:srgbClr val="FFFFFF"/>
                        </a:solidFill>
                        <a:ln w="9525">
                          <a:noFill/>
                          <a:miter lim="800000"/>
                          <a:headEnd/>
                          <a:tailEnd/>
                        </a:ln>
                      </wps:spPr>
                      <wps:txbx>
                        <w:txbxContent>
                          <w:p w14:paraId="02154EEE" w14:textId="77777777" w:rsidR="0099161B" w:rsidRPr="00E16886" w:rsidRDefault="0099161B" w:rsidP="007A4679">
                            <w:pPr>
                              <w:rPr>
                                <w:rFonts w:ascii="Times New Roman" w:hAnsi="Times New Roman"/>
                                <w:sz w:val="24"/>
                              </w:rPr>
                            </w:pPr>
                            <w:proofErr w:type="spellStart"/>
                            <w:r w:rsidRPr="00E16886">
                              <w:t>Bayteq</w:t>
                            </w:r>
                            <w:proofErr w:type="spellEnd"/>
                            <w:r w:rsidRPr="00E16886">
                              <w:t xml:space="preserve"> </w:t>
                            </w:r>
                            <w:proofErr w:type="spellStart"/>
                            <w:r w:rsidRPr="00E16886">
                              <w:t>Cia</w:t>
                            </w:r>
                            <w:proofErr w:type="spellEnd"/>
                            <w:r w:rsidRPr="00E16886">
                              <w:t xml:space="preserve">. Ltda. Todos los </w:t>
                            </w:r>
                            <w:r>
                              <w:t>Derechos Reservados 2015.</w:t>
                            </w:r>
                          </w:p>
                          <w:p w14:paraId="0681C387" w14:textId="77777777" w:rsidR="0099161B" w:rsidRDefault="0099161B" w:rsidP="007A46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85.15pt;margin-top:379.8pt;width:285.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" stroked="f">
                <v:textbox>
                  <w:txbxContent>
                    <w:p w14:paraId="02154EEE" w14:textId="77777777" w:rsidR="0099161B" w:rsidRPr="00E16886" w:rsidRDefault="0099161B" w:rsidP="007A4679">
                      <w:pPr>
                        <w:rPr>
                          <w:rFonts w:ascii="Times New Roman" w:hAnsi="Times New Roman"/>
                          <w:sz w:val="24"/>
                        </w:rPr>
                      </w:pPr>
                      <w:proofErr w:type="spellStart"/>
                      <w:r w:rsidRPr="00E16886">
                        <w:t>Bayteq</w:t>
                      </w:r>
                      <w:proofErr w:type="spellEnd"/>
                      <w:r w:rsidRPr="00E16886">
                        <w:t xml:space="preserve"> </w:t>
                      </w:r>
                      <w:proofErr w:type="spellStart"/>
                      <w:r w:rsidRPr="00E16886">
                        <w:t>Cia</w:t>
                      </w:r>
                      <w:proofErr w:type="spellEnd"/>
                      <w:r w:rsidRPr="00E16886">
                        <w:t xml:space="preserve">. Ltda. Todos los </w:t>
                      </w:r>
                      <w:r>
                        <w:t>Derechos Reservados 2015.</w:t>
                      </w:r>
                    </w:p>
                    <w:p w14:paraId="0681C387" w14:textId="77777777" w:rsidR="0099161B" w:rsidRDefault="0099161B" w:rsidP="007A4679"/>
                  </w:txbxContent>
                </v:textbox>
              </v:shape>
            </w:pict>
          </mc:Fallback>
        </mc:AlternateContent>
      </w:r>
      <w:r>
        <w:rPr>
          <w:noProof/>
          <w:lang w:eastAsia="es-EC"/>
        </w:rPr>
        <w:drawing>
          <wp:anchor distT="0" distB="0" distL="114300" distR="114300" simplePos="0" relativeHeight="251659264" behindDoc="1" locked="0" layoutInCell="0" allowOverlap="1" wp14:anchorId="63E0366E" wp14:editId="3A9FA8FD">
            <wp:simplePos x="0" y="0"/>
            <wp:positionH relativeFrom="column">
              <wp:posOffset>1993900</wp:posOffset>
            </wp:positionH>
            <wp:positionV relativeFrom="paragraph">
              <wp:posOffset>4006850</wp:posOffset>
            </wp:positionV>
            <wp:extent cx="1685925" cy="685165"/>
            <wp:effectExtent l="0" t="0" r="9525"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5925" cy="685165"/>
                    </a:xfrm>
                    <a:prstGeom prst="rect">
                      <a:avLst/>
                    </a:prstGeom>
                    <a:noFill/>
                  </pic:spPr>
                </pic:pic>
              </a:graphicData>
            </a:graphic>
            <wp14:sizeRelH relativeFrom="page">
              <wp14:pctWidth>0</wp14:pctWidth>
            </wp14:sizeRelH>
            <wp14:sizeRelV relativeFrom="page">
              <wp14:pctHeight>0</wp14:pctHeight>
            </wp14:sizeRelV>
          </wp:anchor>
        </w:drawing>
      </w:r>
    </w:p>
    <w:sectPr w:rsidR="00185D75" w:rsidRPr="006034F6" w:rsidSect="00191D28">
      <w:footerReference w:type="default" r:id="rId24"/>
      <w:pgSz w:w="11907" w:h="16840" w:code="9"/>
      <w:pgMar w:top="1418" w:right="1418" w:bottom="1418" w:left="1701" w:header="709" w:footer="709" w:gutter="0"/>
      <w:pgNumType w:start="1"/>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0EAC26" w15:done="0"/>
  <w15:commentEx w15:paraId="576805D2" w15:done="0"/>
  <w15:commentEx w15:paraId="5D955BD2" w15:done="0"/>
  <w15:commentEx w15:paraId="3FE2C46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1620B2" w14:textId="77777777" w:rsidR="00331F10" w:rsidRDefault="00331F10">
      <w:r>
        <w:separator/>
      </w:r>
    </w:p>
  </w:endnote>
  <w:endnote w:type="continuationSeparator" w:id="0">
    <w:p w14:paraId="5C6E58F2" w14:textId="77777777" w:rsidR="00331F10" w:rsidRDefault="0033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ystem">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9840A8" w14:textId="77777777" w:rsidR="0099161B" w:rsidRDefault="0099161B">
    <w:pPr>
      <w:pStyle w:val="Footer"/>
      <w:pBdr>
        <w:top w:val="single" w:sz="4" w:space="1" w:color="auto"/>
      </w:pBdr>
      <w:jc w:val="center"/>
      <w:rPr>
        <w:b/>
        <w:bCs/>
        <w:sz w:val="18"/>
      </w:rPr>
    </w:pPr>
    <w:r>
      <w:rPr>
        <w:b/>
        <w:bCs/>
        <w:sz w:val="18"/>
      </w:rPr>
      <w:t>CONFIDENCIAL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CellMar>
        <w:top w:w="57" w:type="dxa"/>
        <w:left w:w="0" w:type="dxa"/>
        <w:right w:w="0" w:type="dxa"/>
      </w:tblCellMar>
      <w:tblLook w:val="0000" w:firstRow="0" w:lastRow="0" w:firstColumn="0" w:lastColumn="0" w:noHBand="0" w:noVBand="0"/>
    </w:tblPr>
    <w:tblGrid>
      <w:gridCol w:w="3956"/>
      <w:gridCol w:w="2821"/>
      <w:gridCol w:w="2011"/>
    </w:tblGrid>
    <w:tr w:rsidR="0099161B" w14:paraId="45BA4626" w14:textId="77777777">
      <w:tc>
        <w:tcPr>
          <w:tcW w:w="3963" w:type="dxa"/>
        </w:tcPr>
        <w:p w14:paraId="4B9DA1C0" w14:textId="77777777" w:rsidR="0099161B" w:rsidRDefault="0099161B">
          <w:pPr>
            <w:pStyle w:val="Footer"/>
            <w:tabs>
              <w:tab w:val="clear" w:pos="4394"/>
              <w:tab w:val="center" w:pos="5415"/>
            </w:tabs>
          </w:pPr>
          <w:r>
            <w:t>© BAYTEQ</w:t>
          </w:r>
        </w:p>
      </w:tc>
      <w:tc>
        <w:tcPr>
          <w:tcW w:w="2825" w:type="dxa"/>
        </w:tcPr>
        <w:p w14:paraId="79531B76" w14:textId="77777777" w:rsidR="0099161B" w:rsidRDefault="0099161B">
          <w:pPr>
            <w:pStyle w:val="Footer"/>
            <w:tabs>
              <w:tab w:val="clear" w:pos="4394"/>
              <w:tab w:val="center" w:pos="5415"/>
            </w:tabs>
            <w:jc w:val="center"/>
          </w:pPr>
          <w:r>
            <w:rPr>
              <w:b/>
              <w:bCs/>
              <w:sz w:val="18"/>
            </w:rPr>
            <w:t>CONFIDENCIAL</w:t>
          </w:r>
        </w:p>
      </w:tc>
      <w:tc>
        <w:tcPr>
          <w:tcW w:w="2016" w:type="dxa"/>
        </w:tcPr>
        <w:p w14:paraId="04518079" w14:textId="77777777" w:rsidR="0099161B" w:rsidRDefault="0099161B">
          <w:pPr>
            <w:pStyle w:val="Footer"/>
            <w:tabs>
              <w:tab w:val="clear" w:pos="4394"/>
              <w:tab w:val="center" w:pos="5415"/>
            </w:tabs>
            <w:jc w:val="right"/>
          </w:pPr>
          <w:r>
            <w:rPr>
              <w:sz w:val="18"/>
            </w:rPr>
            <w:fldChar w:fldCharType="begin"/>
          </w:r>
          <w:r>
            <w:rPr>
              <w:sz w:val="18"/>
            </w:rPr>
            <w:instrText xml:space="preserve"> PAGE </w:instrText>
          </w:r>
          <w:r>
            <w:rPr>
              <w:sz w:val="18"/>
            </w:rPr>
            <w:fldChar w:fldCharType="separate"/>
          </w:r>
          <w:r>
            <w:rPr>
              <w:noProof/>
              <w:sz w:val="18"/>
            </w:rPr>
            <w:t>iii</w:t>
          </w:r>
          <w:r>
            <w:rPr>
              <w:sz w:val="18"/>
            </w:rPr>
            <w:fldChar w:fldCharType="end"/>
          </w:r>
        </w:p>
      </w:tc>
    </w:tr>
  </w:tbl>
  <w:p w14:paraId="1621EF62" w14:textId="77777777" w:rsidR="0099161B" w:rsidRDefault="0099161B">
    <w:pPr>
      <w:pStyle w:val="Footer"/>
      <w:tabs>
        <w:tab w:val="clear" w:pos="4394"/>
        <w:tab w:val="center" w:pos="5415"/>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83" w:type="dxa"/>
      <w:tblBorders>
        <w:top w:val="single" w:sz="4" w:space="0" w:color="auto"/>
      </w:tblBorders>
      <w:tblCellMar>
        <w:top w:w="57" w:type="dxa"/>
        <w:left w:w="0" w:type="dxa"/>
        <w:right w:w="0" w:type="dxa"/>
      </w:tblCellMar>
      <w:tblLook w:val="0000" w:firstRow="0" w:lastRow="0" w:firstColumn="0" w:lastColumn="0" w:noHBand="0" w:noVBand="0"/>
    </w:tblPr>
    <w:tblGrid>
      <w:gridCol w:w="3154"/>
      <w:gridCol w:w="2719"/>
      <w:gridCol w:w="2610"/>
    </w:tblGrid>
    <w:tr w:rsidR="0099161B" w14:paraId="22917094" w14:textId="77777777" w:rsidTr="00191D28">
      <w:trPr>
        <w:trHeight w:val="411"/>
      </w:trPr>
      <w:tc>
        <w:tcPr>
          <w:tcW w:w="3154" w:type="dxa"/>
        </w:tcPr>
        <w:p w14:paraId="433CB567" w14:textId="77777777" w:rsidR="0099161B" w:rsidRDefault="0099161B" w:rsidP="007C2182">
          <w:pPr>
            <w:pStyle w:val="Footer"/>
            <w:tabs>
              <w:tab w:val="clear" w:pos="4394"/>
            </w:tabs>
          </w:pPr>
          <w:r>
            <w:t>© BAYTEQ.</w:t>
          </w:r>
        </w:p>
      </w:tc>
      <w:tc>
        <w:tcPr>
          <w:tcW w:w="2719" w:type="dxa"/>
        </w:tcPr>
        <w:p w14:paraId="0B08180C" w14:textId="77777777" w:rsidR="0099161B" w:rsidRDefault="0099161B">
          <w:pPr>
            <w:pStyle w:val="Footer"/>
            <w:tabs>
              <w:tab w:val="clear" w:pos="4394"/>
              <w:tab w:val="center" w:pos="5415"/>
            </w:tabs>
            <w:jc w:val="center"/>
          </w:pPr>
          <w:r>
            <w:rPr>
              <w:b/>
              <w:bCs/>
              <w:sz w:val="18"/>
            </w:rPr>
            <w:t>CONFIDENCIAL</w:t>
          </w:r>
        </w:p>
      </w:tc>
      <w:tc>
        <w:tcPr>
          <w:tcW w:w="2610" w:type="dxa"/>
        </w:tcPr>
        <w:p w14:paraId="508F3FDA" w14:textId="77777777" w:rsidR="0099161B" w:rsidRDefault="0099161B">
          <w:pPr>
            <w:pStyle w:val="Footer"/>
            <w:tabs>
              <w:tab w:val="clear" w:pos="4394"/>
              <w:tab w:val="center" w:pos="5415"/>
            </w:tabs>
            <w:jc w:val="right"/>
          </w:pPr>
          <w:r>
            <w:rPr>
              <w:sz w:val="18"/>
            </w:rPr>
            <w:t xml:space="preserve">Pág. </w:t>
          </w:r>
          <w:r>
            <w:rPr>
              <w:sz w:val="18"/>
            </w:rPr>
            <w:fldChar w:fldCharType="begin"/>
          </w:r>
          <w:r>
            <w:rPr>
              <w:sz w:val="18"/>
            </w:rPr>
            <w:instrText xml:space="preserve"> PAGE </w:instrText>
          </w:r>
          <w:r>
            <w:rPr>
              <w:sz w:val="18"/>
            </w:rPr>
            <w:fldChar w:fldCharType="separate"/>
          </w:r>
          <w:r w:rsidR="002E370B">
            <w:rPr>
              <w:noProof/>
              <w:sz w:val="18"/>
            </w:rPr>
            <w:t>8</w:t>
          </w:r>
          <w:r>
            <w:rPr>
              <w:sz w:val="18"/>
            </w:rPr>
            <w:fldChar w:fldCharType="end"/>
          </w:r>
        </w:p>
      </w:tc>
    </w:tr>
  </w:tbl>
  <w:p w14:paraId="4098A433" w14:textId="77777777" w:rsidR="0099161B" w:rsidRDefault="009916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9A642" w14:textId="77777777" w:rsidR="00331F10" w:rsidRDefault="00331F10">
      <w:r>
        <w:separator/>
      </w:r>
    </w:p>
  </w:footnote>
  <w:footnote w:type="continuationSeparator" w:id="0">
    <w:p w14:paraId="4227CB85" w14:textId="77777777" w:rsidR="00331F10" w:rsidRDefault="00331F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bottom w:val="thickThinSmallGap" w:sz="24" w:space="0" w:color="auto"/>
      </w:tblBorders>
      <w:tblCellMar>
        <w:top w:w="57" w:type="dxa"/>
        <w:left w:w="0" w:type="dxa"/>
        <w:right w:w="0" w:type="dxa"/>
      </w:tblCellMar>
      <w:tblLook w:val="0000" w:firstRow="0" w:lastRow="0" w:firstColumn="0" w:lastColumn="0" w:noHBand="0" w:noVBand="0"/>
    </w:tblPr>
    <w:tblGrid>
      <w:gridCol w:w="3283"/>
      <w:gridCol w:w="5505"/>
    </w:tblGrid>
    <w:tr w:rsidR="0099161B" w14:paraId="0B923934" w14:textId="77777777" w:rsidTr="005637A2">
      <w:tc>
        <w:tcPr>
          <w:tcW w:w="3283" w:type="dxa"/>
        </w:tcPr>
        <w:p w14:paraId="41334185" w14:textId="77777777" w:rsidR="0099161B" w:rsidRPr="000769F0" w:rsidRDefault="0099161B">
          <w:pPr>
            <w:pStyle w:val="Footer"/>
            <w:tabs>
              <w:tab w:val="clear" w:pos="4394"/>
              <w:tab w:val="clear" w:pos="8789"/>
              <w:tab w:val="left" w:pos="3255"/>
            </w:tabs>
            <w:rPr>
              <w:rFonts w:cs="Arial"/>
              <w:spacing w:val="20"/>
            </w:rPr>
          </w:pPr>
        </w:p>
        <w:p w14:paraId="66657244" w14:textId="77777777" w:rsidR="0099161B" w:rsidRPr="000769F0" w:rsidRDefault="0099161B">
          <w:pPr>
            <w:pStyle w:val="Footer"/>
            <w:tabs>
              <w:tab w:val="clear" w:pos="4394"/>
              <w:tab w:val="clear" w:pos="8789"/>
              <w:tab w:val="left" w:pos="3255"/>
            </w:tabs>
            <w:rPr>
              <w:rFonts w:cs="Arial"/>
              <w:spacing w:val="20"/>
            </w:rPr>
          </w:pPr>
          <w:r>
            <w:rPr>
              <w:b/>
              <w:noProof/>
              <w:sz w:val="28"/>
              <w:szCs w:val="28"/>
              <w:lang w:eastAsia="es-EC"/>
            </w:rPr>
            <w:drawing>
              <wp:inline distT="0" distB="0" distL="0" distR="0" wp14:anchorId="2B25C51D" wp14:editId="6307ACAB">
                <wp:extent cx="1729105" cy="685800"/>
                <wp:effectExtent l="0" t="0" r="0" b="0"/>
                <wp:docPr id="11" name="Imagen 2" descr="LOGO LETRA AZUL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 LETRA AZUL S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9105" cy="685800"/>
                        </a:xfrm>
                        <a:prstGeom prst="rect">
                          <a:avLst/>
                        </a:prstGeom>
                        <a:noFill/>
                        <a:ln>
                          <a:noFill/>
                        </a:ln>
                      </pic:spPr>
                    </pic:pic>
                  </a:graphicData>
                </a:graphic>
              </wp:inline>
            </w:drawing>
          </w:r>
        </w:p>
      </w:tc>
      <w:tc>
        <w:tcPr>
          <w:tcW w:w="5505" w:type="dxa"/>
        </w:tcPr>
        <w:p w14:paraId="5CDD8A92" w14:textId="77777777" w:rsidR="0099161B" w:rsidRPr="005637A2" w:rsidRDefault="0099161B" w:rsidP="005637A2">
          <w:pPr>
            <w:jc w:val="right"/>
            <w:rPr>
              <w:sz w:val="16"/>
            </w:rPr>
          </w:pPr>
          <w:r w:rsidRPr="005637A2">
            <w:rPr>
              <w:sz w:val="16"/>
            </w:rPr>
            <w:t xml:space="preserve">Av. 12 de Octubre N24-584 y </w:t>
          </w:r>
        </w:p>
        <w:p w14:paraId="3A19E426" w14:textId="77777777" w:rsidR="0099161B" w:rsidRPr="005637A2" w:rsidRDefault="0099161B" w:rsidP="005637A2">
          <w:pPr>
            <w:jc w:val="right"/>
            <w:rPr>
              <w:sz w:val="16"/>
            </w:rPr>
          </w:pPr>
          <w:r w:rsidRPr="005637A2">
            <w:rPr>
              <w:sz w:val="16"/>
            </w:rPr>
            <w:t>                  Gral. Francisco Salazar</w:t>
          </w:r>
        </w:p>
        <w:p w14:paraId="0E5248DE" w14:textId="77777777" w:rsidR="0099161B" w:rsidRPr="005637A2" w:rsidRDefault="0099161B" w:rsidP="005637A2">
          <w:pPr>
            <w:jc w:val="right"/>
            <w:rPr>
              <w:sz w:val="16"/>
            </w:rPr>
          </w:pPr>
          <w:r w:rsidRPr="005637A2">
            <w:rPr>
              <w:sz w:val="16"/>
            </w:rPr>
            <w:t>                  Edificio Torre Sol Verde, Piso 6</w:t>
          </w:r>
          <w:r w:rsidRPr="005637A2">
            <w:rPr>
              <w:sz w:val="16"/>
            </w:rPr>
            <w:br/>
            <w:t>                  Quito - Ecuador</w:t>
          </w:r>
          <w:r w:rsidRPr="005637A2">
            <w:rPr>
              <w:sz w:val="16"/>
            </w:rPr>
            <w:br/>
            <w:t>Teléfono:   (+593 2) 250-5002</w:t>
          </w:r>
          <w:r w:rsidRPr="005637A2">
            <w:rPr>
              <w:sz w:val="16"/>
            </w:rPr>
            <w:br/>
            <w:t>Fax:  </w:t>
          </w:r>
          <w:r>
            <w:rPr>
              <w:sz w:val="16"/>
            </w:rPr>
            <w:t>(</w:t>
          </w:r>
          <w:r w:rsidRPr="005637A2">
            <w:rPr>
              <w:sz w:val="16"/>
            </w:rPr>
            <w:t xml:space="preserve">+593 2) 250-5002 </w:t>
          </w:r>
          <w:proofErr w:type="spellStart"/>
          <w:r w:rsidRPr="005637A2">
            <w:rPr>
              <w:sz w:val="16"/>
            </w:rPr>
            <w:t>ext</w:t>
          </w:r>
          <w:proofErr w:type="spellEnd"/>
          <w:r w:rsidRPr="005637A2">
            <w:rPr>
              <w:sz w:val="16"/>
            </w:rPr>
            <w:t xml:space="preserve"> 104</w:t>
          </w:r>
        </w:p>
        <w:p w14:paraId="05C235EF" w14:textId="77777777" w:rsidR="0099161B" w:rsidRPr="005637A2" w:rsidRDefault="0099161B" w:rsidP="00EE4346">
          <w:pPr>
            <w:pStyle w:val="Footer"/>
            <w:jc w:val="right"/>
          </w:pPr>
        </w:p>
        <w:p w14:paraId="069BB7AB" w14:textId="77777777" w:rsidR="0099161B" w:rsidRPr="00E15907" w:rsidRDefault="0099161B" w:rsidP="00EE4346">
          <w:pPr>
            <w:pStyle w:val="Footer"/>
            <w:jc w:val="right"/>
            <w:rPr>
              <w:lang w:val="en-US"/>
            </w:rPr>
          </w:pPr>
          <w:r w:rsidRPr="00E15907">
            <w:rPr>
              <w:lang w:val="en-US"/>
            </w:rPr>
            <w:t xml:space="preserve">email:  </w:t>
          </w:r>
          <w:hyperlink r:id="rId2" w:history="1">
            <w:r w:rsidRPr="00E15907">
              <w:rPr>
                <w:lang w:val="en-US"/>
              </w:rPr>
              <w:t>info@bayteq.com</w:t>
            </w:r>
          </w:hyperlink>
        </w:p>
        <w:p w14:paraId="1EE1C42F" w14:textId="77777777" w:rsidR="0099161B" w:rsidRPr="00E15907" w:rsidRDefault="0099161B" w:rsidP="00EE4346">
          <w:pPr>
            <w:pStyle w:val="Footer"/>
            <w:jc w:val="right"/>
            <w:rPr>
              <w:lang w:val="en-US"/>
            </w:rPr>
          </w:pPr>
          <w:proofErr w:type="spellStart"/>
          <w:r w:rsidRPr="00E15907">
            <w:rPr>
              <w:lang w:val="en-US"/>
            </w:rPr>
            <w:t>Casilla</w:t>
          </w:r>
          <w:proofErr w:type="spellEnd"/>
          <w:r w:rsidRPr="00E15907">
            <w:rPr>
              <w:lang w:val="en-US"/>
            </w:rPr>
            <w:t>: 17-079653</w:t>
          </w:r>
        </w:p>
        <w:p w14:paraId="5630073B" w14:textId="77777777" w:rsidR="0099161B" w:rsidRPr="005637A2" w:rsidRDefault="0099161B" w:rsidP="00EE4346">
          <w:pPr>
            <w:pStyle w:val="Footer"/>
            <w:jc w:val="right"/>
          </w:pPr>
          <w:r>
            <w:t>Quito - Ecuador</w:t>
          </w:r>
        </w:p>
      </w:tc>
    </w:tr>
  </w:tbl>
  <w:p w14:paraId="03A94068" w14:textId="77777777" w:rsidR="0099161B" w:rsidRDefault="009916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3472A6" w14:textId="77777777" w:rsidR="0099161B" w:rsidRDefault="0099161B">
    <w:pPr>
      <w:pStyle w:val="Header"/>
    </w:pPr>
  </w:p>
  <w:p w14:paraId="001F04C1" w14:textId="57B44947" w:rsidR="0099161B" w:rsidRDefault="0099161B">
    <w:pPr>
      <w:pStyle w:val="Header"/>
    </w:pPr>
    <w:r>
      <w:t>Documentación de Manual de Usuarios</w:t>
    </w:r>
    <w:r>
      <w:tab/>
    </w:r>
    <w:r>
      <w:tab/>
    </w:r>
    <w:r>
      <w:fldChar w:fldCharType="begin"/>
    </w:r>
    <w:r>
      <w:instrText xml:space="preserve"> REF Code \h </w:instrText>
    </w:r>
    <w:r>
      <w:fldChar w:fldCharType="separate"/>
    </w:r>
    <w:r>
      <w:rPr>
        <w:color w:val="999999"/>
      </w:rPr>
      <w:t>SUPERCINES–APPMOVIL</w:t>
    </w:r>
    <w:r>
      <w:fldChar w:fldCharType="end"/>
    </w:r>
  </w:p>
  <w:p w14:paraId="4106074D" w14:textId="4D1F5024" w:rsidR="0099161B" w:rsidRDefault="0099161B">
    <w:pPr>
      <w:pStyle w:val="Header"/>
      <w:pBdr>
        <w:bottom w:val="single" w:sz="4" w:space="1" w:color="auto"/>
      </w:pBdr>
    </w:pPr>
    <w:fldSimple w:instr=" SUBJECT  \* MERGEFORMAT ">
      <w:r>
        <w:t>Proyecto Móvil SUPERCINES</w:t>
      </w:r>
    </w:fldSimple>
    <w:r>
      <w:tab/>
    </w:r>
    <w:r>
      <w:tab/>
      <w:t xml:space="preserve">Versión </w:t>
    </w:r>
    <w:r>
      <w:fldChar w:fldCharType="begin"/>
    </w:r>
    <w:r>
      <w:instrText xml:space="preserve"> REF Version \h </w:instrText>
    </w:r>
    <w:r>
      <w:fldChar w:fldCharType="separate"/>
    </w:r>
    <w:r>
      <w:t>1.0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C6B22"/>
    <w:multiLevelType w:val="hybridMultilevel"/>
    <w:tmpl w:val="228469DC"/>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B5BA0E3A">
      <w:numFmt w:val="bullet"/>
      <w:lvlText w:val="-"/>
      <w:lvlJc w:val="left"/>
      <w:pPr>
        <w:ind w:left="3011" w:hanging="360"/>
      </w:pPr>
      <w:rPr>
        <w:rFonts w:ascii="Arial" w:eastAsia="Times New Roman" w:hAnsi="Arial" w:cs="Arial"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
    <w:nsid w:val="089E5674"/>
    <w:multiLevelType w:val="hybridMultilevel"/>
    <w:tmpl w:val="E4CAC610"/>
    <w:lvl w:ilvl="0" w:tplc="300A0001">
      <w:start w:val="1"/>
      <w:numFmt w:val="bullet"/>
      <w:lvlText w:val=""/>
      <w:lvlJc w:val="left"/>
      <w:pPr>
        <w:ind w:left="1571" w:hanging="360"/>
      </w:pPr>
      <w:rPr>
        <w:rFonts w:ascii="Symbol" w:hAnsi="Symbol" w:hint="default"/>
      </w:rPr>
    </w:lvl>
    <w:lvl w:ilvl="1" w:tplc="300A0003" w:tentative="1">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2">
    <w:nsid w:val="10356CB6"/>
    <w:multiLevelType w:val="hybridMultilevel"/>
    <w:tmpl w:val="78025F0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nsid w:val="10C86A37"/>
    <w:multiLevelType w:val="hybridMultilevel"/>
    <w:tmpl w:val="12301A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D5E52E3"/>
    <w:multiLevelType w:val="hybridMultilevel"/>
    <w:tmpl w:val="1D7C690E"/>
    <w:lvl w:ilvl="0" w:tplc="04090001">
      <w:start w:val="1"/>
      <w:numFmt w:val="bullet"/>
      <w:lvlText w:val=""/>
      <w:lvlJc w:val="left"/>
      <w:pPr>
        <w:tabs>
          <w:tab w:val="num" w:pos="1494"/>
        </w:tabs>
        <w:ind w:left="1494" w:hanging="360"/>
      </w:pPr>
      <w:rPr>
        <w:rFonts w:ascii="Symbol" w:hAnsi="Symbol" w:hint="default"/>
      </w:rPr>
    </w:lvl>
    <w:lvl w:ilvl="1" w:tplc="04090003">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5">
    <w:nsid w:val="1DA02FF9"/>
    <w:multiLevelType w:val="hybridMultilevel"/>
    <w:tmpl w:val="4B265B2C"/>
    <w:lvl w:ilvl="0" w:tplc="080A0001">
      <w:start w:val="1"/>
      <w:numFmt w:val="bullet"/>
      <w:lvlText w:val=""/>
      <w:lvlJc w:val="left"/>
      <w:pPr>
        <w:ind w:left="2291" w:hanging="360"/>
      </w:pPr>
      <w:rPr>
        <w:rFonts w:ascii="Symbol" w:hAnsi="Symbol" w:hint="default"/>
      </w:rPr>
    </w:lvl>
    <w:lvl w:ilvl="1" w:tplc="080A0003" w:tentative="1">
      <w:start w:val="1"/>
      <w:numFmt w:val="bullet"/>
      <w:lvlText w:val="o"/>
      <w:lvlJc w:val="left"/>
      <w:pPr>
        <w:ind w:left="3011" w:hanging="360"/>
      </w:pPr>
      <w:rPr>
        <w:rFonts w:ascii="Courier New" w:hAnsi="Courier New" w:cs="Courier New" w:hint="default"/>
      </w:rPr>
    </w:lvl>
    <w:lvl w:ilvl="2" w:tplc="080A0005" w:tentative="1">
      <w:start w:val="1"/>
      <w:numFmt w:val="bullet"/>
      <w:lvlText w:val=""/>
      <w:lvlJc w:val="left"/>
      <w:pPr>
        <w:ind w:left="3731" w:hanging="360"/>
      </w:pPr>
      <w:rPr>
        <w:rFonts w:ascii="Wingdings" w:hAnsi="Wingdings" w:hint="default"/>
      </w:rPr>
    </w:lvl>
    <w:lvl w:ilvl="3" w:tplc="080A0001" w:tentative="1">
      <w:start w:val="1"/>
      <w:numFmt w:val="bullet"/>
      <w:lvlText w:val=""/>
      <w:lvlJc w:val="left"/>
      <w:pPr>
        <w:ind w:left="4451" w:hanging="360"/>
      </w:pPr>
      <w:rPr>
        <w:rFonts w:ascii="Symbol" w:hAnsi="Symbol" w:hint="default"/>
      </w:rPr>
    </w:lvl>
    <w:lvl w:ilvl="4" w:tplc="080A0003" w:tentative="1">
      <w:start w:val="1"/>
      <w:numFmt w:val="bullet"/>
      <w:lvlText w:val="o"/>
      <w:lvlJc w:val="left"/>
      <w:pPr>
        <w:ind w:left="5171" w:hanging="360"/>
      </w:pPr>
      <w:rPr>
        <w:rFonts w:ascii="Courier New" w:hAnsi="Courier New" w:cs="Courier New" w:hint="default"/>
      </w:rPr>
    </w:lvl>
    <w:lvl w:ilvl="5" w:tplc="080A0005" w:tentative="1">
      <w:start w:val="1"/>
      <w:numFmt w:val="bullet"/>
      <w:lvlText w:val=""/>
      <w:lvlJc w:val="left"/>
      <w:pPr>
        <w:ind w:left="5891" w:hanging="360"/>
      </w:pPr>
      <w:rPr>
        <w:rFonts w:ascii="Wingdings" w:hAnsi="Wingdings" w:hint="default"/>
      </w:rPr>
    </w:lvl>
    <w:lvl w:ilvl="6" w:tplc="080A0001" w:tentative="1">
      <w:start w:val="1"/>
      <w:numFmt w:val="bullet"/>
      <w:lvlText w:val=""/>
      <w:lvlJc w:val="left"/>
      <w:pPr>
        <w:ind w:left="6611" w:hanging="360"/>
      </w:pPr>
      <w:rPr>
        <w:rFonts w:ascii="Symbol" w:hAnsi="Symbol" w:hint="default"/>
      </w:rPr>
    </w:lvl>
    <w:lvl w:ilvl="7" w:tplc="080A0003" w:tentative="1">
      <w:start w:val="1"/>
      <w:numFmt w:val="bullet"/>
      <w:lvlText w:val="o"/>
      <w:lvlJc w:val="left"/>
      <w:pPr>
        <w:ind w:left="7331" w:hanging="360"/>
      </w:pPr>
      <w:rPr>
        <w:rFonts w:ascii="Courier New" w:hAnsi="Courier New" w:cs="Courier New" w:hint="default"/>
      </w:rPr>
    </w:lvl>
    <w:lvl w:ilvl="8" w:tplc="080A0005" w:tentative="1">
      <w:start w:val="1"/>
      <w:numFmt w:val="bullet"/>
      <w:lvlText w:val=""/>
      <w:lvlJc w:val="left"/>
      <w:pPr>
        <w:ind w:left="8051" w:hanging="360"/>
      </w:pPr>
      <w:rPr>
        <w:rFonts w:ascii="Wingdings" w:hAnsi="Wingdings" w:hint="default"/>
      </w:rPr>
    </w:lvl>
  </w:abstractNum>
  <w:abstractNum w:abstractNumId="6">
    <w:nsid w:val="1EDA449A"/>
    <w:multiLevelType w:val="hybridMultilevel"/>
    <w:tmpl w:val="10362514"/>
    <w:lvl w:ilvl="0" w:tplc="D2B63794">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12414D5"/>
    <w:multiLevelType w:val="multilevel"/>
    <w:tmpl w:val="5404B7A0"/>
    <w:lvl w:ilvl="0">
      <w:start w:val="1"/>
      <w:numFmt w:val="decimal"/>
      <w:pStyle w:val="Heading1"/>
      <w:lvlText w:val="%1"/>
      <w:lvlJc w:val="left"/>
      <w:pPr>
        <w:tabs>
          <w:tab w:val="num" w:pos="425"/>
        </w:tabs>
        <w:ind w:left="425" w:hanging="425"/>
      </w:pPr>
      <w:rPr>
        <w:rFonts w:hint="default"/>
      </w:rPr>
    </w:lvl>
    <w:lvl w:ilvl="1">
      <w:start w:val="1"/>
      <w:numFmt w:val="decimal"/>
      <w:pStyle w:val="Heading2"/>
      <w:lvlText w:val="%1.%2"/>
      <w:lvlJc w:val="left"/>
      <w:pPr>
        <w:tabs>
          <w:tab w:val="num" w:pos="1571"/>
        </w:tabs>
        <w:ind w:left="1276" w:hanging="425"/>
      </w:pPr>
      <w:rPr>
        <w:rFonts w:hint="default"/>
      </w:rPr>
    </w:lvl>
    <w:lvl w:ilvl="2">
      <w:start w:val="1"/>
      <w:numFmt w:val="decimal"/>
      <w:pStyle w:val="Heading3"/>
      <w:lvlText w:val="%1.%2.%3"/>
      <w:lvlJc w:val="left"/>
      <w:pPr>
        <w:tabs>
          <w:tab w:val="num" w:pos="720"/>
        </w:tabs>
        <w:ind w:left="709" w:hanging="709"/>
      </w:pPr>
      <w:rPr>
        <w:rFonts w:hint="default"/>
      </w:rPr>
    </w:lvl>
    <w:lvl w:ilvl="3">
      <w:start w:val="1"/>
      <w:numFmt w:val="decimal"/>
      <w:pStyle w:val="Heading4"/>
      <w:lvlText w:val="%1.%2.%3.%4"/>
      <w:lvlJc w:val="left"/>
      <w:pPr>
        <w:tabs>
          <w:tab w:val="num" w:pos="1080"/>
        </w:tabs>
        <w:ind w:left="709" w:hanging="709"/>
      </w:pPr>
      <w:rPr>
        <w:rFonts w:hint="default"/>
        <w:b/>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28F0E8D"/>
    <w:multiLevelType w:val="hybridMultilevel"/>
    <w:tmpl w:val="9ECC9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FD69CC"/>
    <w:multiLevelType w:val="hybridMultilevel"/>
    <w:tmpl w:val="FB385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4070E4"/>
    <w:multiLevelType w:val="hybridMultilevel"/>
    <w:tmpl w:val="27CC07B8"/>
    <w:lvl w:ilvl="0" w:tplc="A87656FA">
      <w:start w:val="1"/>
      <w:numFmt w:val="decimal"/>
      <w:lvlText w:val="%1."/>
      <w:lvlJc w:val="left"/>
      <w:pPr>
        <w:tabs>
          <w:tab w:val="num" w:pos="1211"/>
        </w:tabs>
        <w:ind w:left="1211" w:hanging="360"/>
      </w:pPr>
      <w:rPr>
        <w:rFonts w:hint="default"/>
      </w:rPr>
    </w:lvl>
    <w:lvl w:ilvl="1" w:tplc="04090019">
      <w:start w:val="1"/>
      <w:numFmt w:val="lowerLetter"/>
      <w:lvlText w:val="%2."/>
      <w:lvlJc w:val="left"/>
      <w:pPr>
        <w:tabs>
          <w:tab w:val="num" w:pos="1931"/>
        </w:tabs>
        <w:ind w:left="1931" w:hanging="360"/>
      </w:pPr>
    </w:lvl>
    <w:lvl w:ilvl="2" w:tplc="8A8CA158">
      <w:start w:val="1"/>
      <w:numFmt w:val="lowerLetter"/>
      <w:lvlText w:val="%3)"/>
      <w:lvlJc w:val="left"/>
      <w:pPr>
        <w:tabs>
          <w:tab w:val="num" w:pos="2831"/>
        </w:tabs>
        <w:ind w:left="2831" w:hanging="360"/>
      </w:pPr>
      <w:rPr>
        <w:rFonts w:hint="default"/>
      </w:r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11">
    <w:nsid w:val="27731AC4"/>
    <w:multiLevelType w:val="hybridMultilevel"/>
    <w:tmpl w:val="3C3892D8"/>
    <w:lvl w:ilvl="0" w:tplc="0409000F">
      <w:start w:val="1"/>
      <w:numFmt w:val="decimal"/>
      <w:lvlText w:val="%1."/>
      <w:lvlJc w:val="left"/>
      <w:pPr>
        <w:tabs>
          <w:tab w:val="num" w:pos="1571"/>
        </w:tabs>
        <w:ind w:left="1571" w:hanging="360"/>
      </w:pPr>
    </w:lvl>
    <w:lvl w:ilvl="1" w:tplc="04090019">
      <w:start w:val="1"/>
      <w:numFmt w:val="lowerLetter"/>
      <w:lvlText w:val="%2."/>
      <w:lvlJc w:val="left"/>
      <w:pPr>
        <w:tabs>
          <w:tab w:val="num" w:pos="2291"/>
        </w:tabs>
        <w:ind w:left="2291" w:hanging="360"/>
      </w:pPr>
    </w:lvl>
    <w:lvl w:ilvl="2" w:tplc="0409000F">
      <w:start w:val="1"/>
      <w:numFmt w:val="decimal"/>
      <w:lvlText w:val="%3."/>
      <w:lvlJc w:val="left"/>
      <w:pPr>
        <w:tabs>
          <w:tab w:val="num" w:pos="3191"/>
        </w:tabs>
        <w:ind w:left="3191" w:hanging="36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12">
    <w:nsid w:val="29491752"/>
    <w:multiLevelType w:val="hybridMultilevel"/>
    <w:tmpl w:val="CD329666"/>
    <w:lvl w:ilvl="0" w:tplc="080A0009">
      <w:start w:val="1"/>
      <w:numFmt w:val="bullet"/>
      <w:lvlText w:val=""/>
      <w:lvlJc w:val="left"/>
      <w:pPr>
        <w:ind w:left="1571" w:hanging="360"/>
      </w:pPr>
      <w:rPr>
        <w:rFonts w:ascii="Wingdings" w:hAnsi="Wingdings"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3">
    <w:nsid w:val="2C003F91"/>
    <w:multiLevelType w:val="hybridMultilevel"/>
    <w:tmpl w:val="D480B442"/>
    <w:lvl w:ilvl="0" w:tplc="300A0001">
      <w:start w:val="1"/>
      <w:numFmt w:val="bullet"/>
      <w:lvlText w:val=""/>
      <w:lvlJc w:val="left"/>
      <w:pPr>
        <w:ind w:left="1571" w:hanging="360"/>
      </w:pPr>
      <w:rPr>
        <w:rFonts w:ascii="Symbol" w:hAnsi="Symbol" w:hint="default"/>
      </w:rPr>
    </w:lvl>
    <w:lvl w:ilvl="1" w:tplc="300A0003" w:tentative="1">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14">
    <w:nsid w:val="2DFE2392"/>
    <w:multiLevelType w:val="hybridMultilevel"/>
    <w:tmpl w:val="C6BE1FDA"/>
    <w:lvl w:ilvl="0" w:tplc="0C0A0001">
      <w:start w:val="1"/>
      <w:numFmt w:val="bullet"/>
      <w:lvlText w:val=""/>
      <w:lvlJc w:val="left"/>
      <w:pPr>
        <w:tabs>
          <w:tab w:val="num" w:pos="1211"/>
        </w:tabs>
        <w:ind w:left="1211" w:hanging="360"/>
      </w:pPr>
      <w:rPr>
        <w:rFonts w:ascii="Symbol" w:hAnsi="Symbol" w:hint="default"/>
      </w:rPr>
    </w:lvl>
    <w:lvl w:ilvl="1" w:tplc="0C0A0003" w:tentative="1">
      <w:start w:val="1"/>
      <w:numFmt w:val="bullet"/>
      <w:lvlText w:val="o"/>
      <w:lvlJc w:val="left"/>
      <w:pPr>
        <w:tabs>
          <w:tab w:val="num" w:pos="1931"/>
        </w:tabs>
        <w:ind w:left="1931" w:hanging="360"/>
      </w:pPr>
      <w:rPr>
        <w:rFonts w:ascii="Courier New" w:hAnsi="Courier New" w:cs="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cs="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cs="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nsid w:val="31985566"/>
    <w:multiLevelType w:val="hybridMultilevel"/>
    <w:tmpl w:val="6B32EF60"/>
    <w:lvl w:ilvl="0" w:tplc="300A0001">
      <w:start w:val="1"/>
      <w:numFmt w:val="bullet"/>
      <w:lvlText w:val=""/>
      <w:lvlJc w:val="left"/>
      <w:pPr>
        <w:ind w:left="1571" w:hanging="360"/>
      </w:pPr>
      <w:rPr>
        <w:rFonts w:ascii="Symbol" w:hAnsi="Symbol" w:hint="default"/>
      </w:rPr>
    </w:lvl>
    <w:lvl w:ilvl="1" w:tplc="300A0003">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16">
    <w:nsid w:val="35F530C9"/>
    <w:multiLevelType w:val="hybridMultilevel"/>
    <w:tmpl w:val="BAF28C18"/>
    <w:lvl w:ilvl="0" w:tplc="300A000F">
      <w:start w:val="1"/>
      <w:numFmt w:val="decimal"/>
      <w:lvlText w:val="%1."/>
      <w:lvlJc w:val="left"/>
      <w:pPr>
        <w:tabs>
          <w:tab w:val="num" w:pos="1571"/>
        </w:tabs>
        <w:ind w:left="1571" w:hanging="360"/>
      </w:pPr>
      <w:rPr>
        <w:rFont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7">
    <w:nsid w:val="3712690B"/>
    <w:multiLevelType w:val="hybridMultilevel"/>
    <w:tmpl w:val="2EA61F02"/>
    <w:lvl w:ilvl="0" w:tplc="ECFC3874">
      <w:start w:val="1"/>
      <w:numFmt w:val="bullet"/>
      <w:lvlText w:val=""/>
      <w:lvlJc w:val="left"/>
      <w:pPr>
        <w:tabs>
          <w:tab w:val="num" w:pos="1571"/>
        </w:tabs>
        <w:ind w:left="1571" w:hanging="360"/>
      </w:pPr>
      <w:rPr>
        <w:rFonts w:ascii="Symbol" w:hAnsi="Symbol" w:hint="default"/>
        <w:color w:val="auto"/>
      </w:rPr>
    </w:lvl>
    <w:lvl w:ilvl="1" w:tplc="04090003">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8">
    <w:nsid w:val="3A9114C5"/>
    <w:multiLevelType w:val="hybridMultilevel"/>
    <w:tmpl w:val="1DB27630"/>
    <w:lvl w:ilvl="0" w:tplc="300A0001">
      <w:start w:val="1"/>
      <w:numFmt w:val="bullet"/>
      <w:lvlText w:val=""/>
      <w:lvlJc w:val="left"/>
      <w:pPr>
        <w:ind w:left="1635" w:hanging="360"/>
      </w:pPr>
      <w:rPr>
        <w:rFonts w:ascii="Symbol" w:hAnsi="Symbol" w:hint="default"/>
      </w:rPr>
    </w:lvl>
    <w:lvl w:ilvl="1" w:tplc="300A0003" w:tentative="1">
      <w:start w:val="1"/>
      <w:numFmt w:val="bullet"/>
      <w:lvlText w:val="o"/>
      <w:lvlJc w:val="left"/>
      <w:pPr>
        <w:ind w:left="2355" w:hanging="360"/>
      </w:pPr>
      <w:rPr>
        <w:rFonts w:ascii="Courier New" w:hAnsi="Courier New" w:cs="Courier New" w:hint="default"/>
      </w:rPr>
    </w:lvl>
    <w:lvl w:ilvl="2" w:tplc="300A0005" w:tentative="1">
      <w:start w:val="1"/>
      <w:numFmt w:val="bullet"/>
      <w:lvlText w:val=""/>
      <w:lvlJc w:val="left"/>
      <w:pPr>
        <w:ind w:left="3075" w:hanging="360"/>
      </w:pPr>
      <w:rPr>
        <w:rFonts w:ascii="Wingdings" w:hAnsi="Wingdings" w:hint="default"/>
      </w:rPr>
    </w:lvl>
    <w:lvl w:ilvl="3" w:tplc="300A0001" w:tentative="1">
      <w:start w:val="1"/>
      <w:numFmt w:val="bullet"/>
      <w:lvlText w:val=""/>
      <w:lvlJc w:val="left"/>
      <w:pPr>
        <w:ind w:left="3795" w:hanging="360"/>
      </w:pPr>
      <w:rPr>
        <w:rFonts w:ascii="Symbol" w:hAnsi="Symbol" w:hint="default"/>
      </w:rPr>
    </w:lvl>
    <w:lvl w:ilvl="4" w:tplc="300A0003" w:tentative="1">
      <w:start w:val="1"/>
      <w:numFmt w:val="bullet"/>
      <w:lvlText w:val="o"/>
      <w:lvlJc w:val="left"/>
      <w:pPr>
        <w:ind w:left="4515" w:hanging="360"/>
      </w:pPr>
      <w:rPr>
        <w:rFonts w:ascii="Courier New" w:hAnsi="Courier New" w:cs="Courier New" w:hint="default"/>
      </w:rPr>
    </w:lvl>
    <w:lvl w:ilvl="5" w:tplc="300A0005" w:tentative="1">
      <w:start w:val="1"/>
      <w:numFmt w:val="bullet"/>
      <w:lvlText w:val=""/>
      <w:lvlJc w:val="left"/>
      <w:pPr>
        <w:ind w:left="5235" w:hanging="360"/>
      </w:pPr>
      <w:rPr>
        <w:rFonts w:ascii="Wingdings" w:hAnsi="Wingdings" w:hint="default"/>
      </w:rPr>
    </w:lvl>
    <w:lvl w:ilvl="6" w:tplc="300A0001" w:tentative="1">
      <w:start w:val="1"/>
      <w:numFmt w:val="bullet"/>
      <w:lvlText w:val=""/>
      <w:lvlJc w:val="left"/>
      <w:pPr>
        <w:ind w:left="5955" w:hanging="360"/>
      </w:pPr>
      <w:rPr>
        <w:rFonts w:ascii="Symbol" w:hAnsi="Symbol" w:hint="default"/>
      </w:rPr>
    </w:lvl>
    <w:lvl w:ilvl="7" w:tplc="300A0003" w:tentative="1">
      <w:start w:val="1"/>
      <w:numFmt w:val="bullet"/>
      <w:lvlText w:val="o"/>
      <w:lvlJc w:val="left"/>
      <w:pPr>
        <w:ind w:left="6675" w:hanging="360"/>
      </w:pPr>
      <w:rPr>
        <w:rFonts w:ascii="Courier New" w:hAnsi="Courier New" w:cs="Courier New" w:hint="default"/>
      </w:rPr>
    </w:lvl>
    <w:lvl w:ilvl="8" w:tplc="300A0005" w:tentative="1">
      <w:start w:val="1"/>
      <w:numFmt w:val="bullet"/>
      <w:lvlText w:val=""/>
      <w:lvlJc w:val="left"/>
      <w:pPr>
        <w:ind w:left="7395" w:hanging="360"/>
      </w:pPr>
      <w:rPr>
        <w:rFonts w:ascii="Wingdings" w:hAnsi="Wingdings" w:hint="default"/>
      </w:rPr>
    </w:lvl>
  </w:abstractNum>
  <w:abstractNum w:abstractNumId="19">
    <w:nsid w:val="41411A05"/>
    <w:multiLevelType w:val="hybridMultilevel"/>
    <w:tmpl w:val="C0C859DA"/>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0">
    <w:nsid w:val="47DD3EC8"/>
    <w:multiLevelType w:val="hybridMultilevel"/>
    <w:tmpl w:val="8620D8C8"/>
    <w:lvl w:ilvl="0" w:tplc="0409000F">
      <w:start w:val="1"/>
      <w:numFmt w:val="decimal"/>
      <w:lvlText w:val="%1."/>
      <w:lvlJc w:val="left"/>
      <w:pPr>
        <w:tabs>
          <w:tab w:val="num" w:pos="1571"/>
        </w:tabs>
        <w:ind w:left="1571" w:hanging="360"/>
      </w:pPr>
    </w:lvl>
    <w:lvl w:ilvl="1" w:tplc="04090019" w:tentative="1">
      <w:start w:val="1"/>
      <w:numFmt w:val="lowerLetter"/>
      <w:lvlText w:val="%2."/>
      <w:lvlJc w:val="left"/>
      <w:pPr>
        <w:tabs>
          <w:tab w:val="num" w:pos="2291"/>
        </w:tabs>
        <w:ind w:left="2291" w:hanging="360"/>
      </w:pPr>
    </w:lvl>
    <w:lvl w:ilvl="2" w:tplc="0409001B" w:tentative="1">
      <w:start w:val="1"/>
      <w:numFmt w:val="lowerRoman"/>
      <w:lvlText w:val="%3."/>
      <w:lvlJc w:val="right"/>
      <w:pPr>
        <w:tabs>
          <w:tab w:val="num" w:pos="3011"/>
        </w:tabs>
        <w:ind w:left="3011" w:hanging="18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21">
    <w:nsid w:val="488735CC"/>
    <w:multiLevelType w:val="hybridMultilevel"/>
    <w:tmpl w:val="4880ADF4"/>
    <w:lvl w:ilvl="0" w:tplc="04090001">
      <w:start w:val="1"/>
      <w:numFmt w:val="bullet"/>
      <w:lvlText w:val=""/>
      <w:lvlJc w:val="left"/>
      <w:pPr>
        <w:tabs>
          <w:tab w:val="num" w:pos="2061"/>
        </w:tabs>
        <w:ind w:left="2061" w:hanging="360"/>
      </w:pPr>
      <w:rPr>
        <w:rFonts w:ascii="Symbol" w:hAnsi="Symbol" w:hint="default"/>
      </w:rPr>
    </w:lvl>
    <w:lvl w:ilvl="1" w:tplc="04090019">
      <w:start w:val="1"/>
      <w:numFmt w:val="lowerLetter"/>
      <w:lvlText w:val="%2."/>
      <w:lvlJc w:val="left"/>
      <w:pPr>
        <w:tabs>
          <w:tab w:val="num" w:pos="2781"/>
        </w:tabs>
        <w:ind w:left="2781" w:hanging="360"/>
      </w:pPr>
    </w:lvl>
    <w:lvl w:ilvl="2" w:tplc="0409000F">
      <w:start w:val="1"/>
      <w:numFmt w:val="decimal"/>
      <w:lvlText w:val="%3."/>
      <w:lvlJc w:val="left"/>
      <w:pPr>
        <w:tabs>
          <w:tab w:val="num" w:pos="3681"/>
        </w:tabs>
        <w:ind w:left="3681" w:hanging="360"/>
      </w:pPr>
    </w:lvl>
    <w:lvl w:ilvl="3" w:tplc="0409000F" w:tentative="1">
      <w:start w:val="1"/>
      <w:numFmt w:val="decimal"/>
      <w:lvlText w:val="%4."/>
      <w:lvlJc w:val="left"/>
      <w:pPr>
        <w:tabs>
          <w:tab w:val="num" w:pos="4221"/>
        </w:tabs>
        <w:ind w:left="4221" w:hanging="360"/>
      </w:pPr>
    </w:lvl>
    <w:lvl w:ilvl="4" w:tplc="04090019" w:tentative="1">
      <w:start w:val="1"/>
      <w:numFmt w:val="lowerLetter"/>
      <w:lvlText w:val="%5."/>
      <w:lvlJc w:val="left"/>
      <w:pPr>
        <w:tabs>
          <w:tab w:val="num" w:pos="4941"/>
        </w:tabs>
        <w:ind w:left="4941" w:hanging="360"/>
      </w:pPr>
    </w:lvl>
    <w:lvl w:ilvl="5" w:tplc="0409001B" w:tentative="1">
      <w:start w:val="1"/>
      <w:numFmt w:val="lowerRoman"/>
      <w:lvlText w:val="%6."/>
      <w:lvlJc w:val="right"/>
      <w:pPr>
        <w:tabs>
          <w:tab w:val="num" w:pos="5661"/>
        </w:tabs>
        <w:ind w:left="5661" w:hanging="180"/>
      </w:pPr>
    </w:lvl>
    <w:lvl w:ilvl="6" w:tplc="0409000F" w:tentative="1">
      <w:start w:val="1"/>
      <w:numFmt w:val="decimal"/>
      <w:lvlText w:val="%7."/>
      <w:lvlJc w:val="left"/>
      <w:pPr>
        <w:tabs>
          <w:tab w:val="num" w:pos="6381"/>
        </w:tabs>
        <w:ind w:left="6381" w:hanging="360"/>
      </w:pPr>
    </w:lvl>
    <w:lvl w:ilvl="7" w:tplc="04090019" w:tentative="1">
      <w:start w:val="1"/>
      <w:numFmt w:val="lowerLetter"/>
      <w:lvlText w:val="%8."/>
      <w:lvlJc w:val="left"/>
      <w:pPr>
        <w:tabs>
          <w:tab w:val="num" w:pos="7101"/>
        </w:tabs>
        <w:ind w:left="7101" w:hanging="360"/>
      </w:pPr>
    </w:lvl>
    <w:lvl w:ilvl="8" w:tplc="0409001B" w:tentative="1">
      <w:start w:val="1"/>
      <w:numFmt w:val="lowerRoman"/>
      <w:lvlText w:val="%9."/>
      <w:lvlJc w:val="right"/>
      <w:pPr>
        <w:tabs>
          <w:tab w:val="num" w:pos="7821"/>
        </w:tabs>
        <w:ind w:left="7821" w:hanging="180"/>
      </w:pPr>
    </w:lvl>
  </w:abstractNum>
  <w:abstractNum w:abstractNumId="22">
    <w:nsid w:val="4F286CDF"/>
    <w:multiLevelType w:val="hybridMultilevel"/>
    <w:tmpl w:val="D0E6AB9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nsid w:val="51F55A01"/>
    <w:multiLevelType w:val="hybridMultilevel"/>
    <w:tmpl w:val="009CD9FE"/>
    <w:lvl w:ilvl="0" w:tplc="0C0A0001">
      <w:start w:val="1"/>
      <w:numFmt w:val="bullet"/>
      <w:lvlText w:val=""/>
      <w:lvlJc w:val="left"/>
      <w:pPr>
        <w:tabs>
          <w:tab w:val="num" w:pos="1571"/>
        </w:tabs>
        <w:ind w:left="1571" w:hanging="360"/>
      </w:pPr>
      <w:rPr>
        <w:rFonts w:ascii="Symbol" w:hAnsi="Symbol" w:hint="default"/>
      </w:rPr>
    </w:lvl>
    <w:lvl w:ilvl="1" w:tplc="04090001">
      <w:start w:val="1"/>
      <w:numFmt w:val="bullet"/>
      <w:lvlText w:val=""/>
      <w:lvlJc w:val="left"/>
      <w:pPr>
        <w:tabs>
          <w:tab w:val="num" w:pos="2291"/>
        </w:tabs>
        <w:ind w:left="2291" w:hanging="360"/>
      </w:pPr>
      <w:rPr>
        <w:rFonts w:ascii="Symbol" w:hAnsi="Symbol" w:hint="default"/>
      </w:rPr>
    </w:lvl>
    <w:lvl w:ilvl="2" w:tplc="0C0A0005">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24">
    <w:nsid w:val="54E94101"/>
    <w:multiLevelType w:val="hybridMultilevel"/>
    <w:tmpl w:val="25C09D8E"/>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5">
    <w:nsid w:val="55BA7B31"/>
    <w:multiLevelType w:val="hybridMultilevel"/>
    <w:tmpl w:val="CF244974"/>
    <w:lvl w:ilvl="0" w:tplc="300A0001">
      <w:start w:val="1"/>
      <w:numFmt w:val="bullet"/>
      <w:lvlText w:val=""/>
      <w:lvlJc w:val="left"/>
      <w:pPr>
        <w:ind w:left="1571" w:hanging="360"/>
      </w:pPr>
      <w:rPr>
        <w:rFonts w:ascii="Symbol" w:hAnsi="Symbol" w:hint="default"/>
      </w:rPr>
    </w:lvl>
    <w:lvl w:ilvl="1" w:tplc="300A0003" w:tentative="1">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26">
    <w:nsid w:val="5BF177EE"/>
    <w:multiLevelType w:val="hybridMultilevel"/>
    <w:tmpl w:val="85E0640E"/>
    <w:lvl w:ilvl="0" w:tplc="0C0A0001">
      <w:start w:val="1"/>
      <w:numFmt w:val="bullet"/>
      <w:lvlText w:val=""/>
      <w:lvlJc w:val="left"/>
      <w:pPr>
        <w:tabs>
          <w:tab w:val="num" w:pos="1571"/>
        </w:tabs>
        <w:ind w:left="1571" w:hanging="360"/>
      </w:pPr>
      <w:rPr>
        <w:rFonts w:ascii="Symbol" w:hAnsi="Symbol" w:hint="default"/>
      </w:rPr>
    </w:lvl>
    <w:lvl w:ilvl="1" w:tplc="0C0A0003" w:tentative="1">
      <w:start w:val="1"/>
      <w:numFmt w:val="bullet"/>
      <w:lvlText w:val="o"/>
      <w:lvlJc w:val="left"/>
      <w:pPr>
        <w:tabs>
          <w:tab w:val="num" w:pos="2291"/>
        </w:tabs>
        <w:ind w:left="2291" w:hanging="360"/>
      </w:pPr>
      <w:rPr>
        <w:rFonts w:ascii="Courier New" w:hAnsi="Courier New" w:cs="Courier New"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cs="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cs="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27">
    <w:nsid w:val="5E757A29"/>
    <w:multiLevelType w:val="hybridMultilevel"/>
    <w:tmpl w:val="492C7620"/>
    <w:lvl w:ilvl="0" w:tplc="0C0A0001">
      <w:start w:val="1"/>
      <w:numFmt w:val="bullet"/>
      <w:lvlText w:val=""/>
      <w:lvlJc w:val="left"/>
      <w:pPr>
        <w:tabs>
          <w:tab w:val="num" w:pos="1571"/>
        </w:tabs>
        <w:ind w:left="1571" w:hanging="360"/>
      </w:pPr>
      <w:rPr>
        <w:rFonts w:ascii="Symbol" w:hAnsi="Symbol" w:hint="default"/>
      </w:rPr>
    </w:lvl>
    <w:lvl w:ilvl="1" w:tplc="04090001">
      <w:start w:val="1"/>
      <w:numFmt w:val="bullet"/>
      <w:lvlText w:val=""/>
      <w:lvlJc w:val="left"/>
      <w:pPr>
        <w:tabs>
          <w:tab w:val="num" w:pos="2291"/>
        </w:tabs>
        <w:ind w:left="2291" w:hanging="360"/>
      </w:pPr>
      <w:rPr>
        <w:rFonts w:ascii="Symbol" w:hAnsi="Symbol"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cs="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cs="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28">
    <w:nsid w:val="5EA775F2"/>
    <w:multiLevelType w:val="hybridMultilevel"/>
    <w:tmpl w:val="2F343EA8"/>
    <w:lvl w:ilvl="0" w:tplc="0C0A0001">
      <w:start w:val="1"/>
      <w:numFmt w:val="bullet"/>
      <w:lvlText w:val=""/>
      <w:lvlJc w:val="left"/>
      <w:pPr>
        <w:tabs>
          <w:tab w:val="num" w:pos="1571"/>
        </w:tabs>
        <w:ind w:left="1571" w:hanging="360"/>
      </w:pPr>
      <w:rPr>
        <w:rFonts w:ascii="Symbol" w:hAnsi="Symbol" w:hint="default"/>
      </w:rPr>
    </w:lvl>
    <w:lvl w:ilvl="1" w:tplc="04090003">
      <w:start w:val="1"/>
      <w:numFmt w:val="bullet"/>
      <w:lvlText w:val="o"/>
      <w:lvlJc w:val="left"/>
      <w:pPr>
        <w:tabs>
          <w:tab w:val="num" w:pos="2291"/>
        </w:tabs>
        <w:ind w:left="2291" w:hanging="360"/>
      </w:pPr>
      <w:rPr>
        <w:rFonts w:ascii="Courier New" w:hAnsi="Courier New" w:cs="Courier New"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29">
    <w:nsid w:val="63964CC3"/>
    <w:multiLevelType w:val="hybridMultilevel"/>
    <w:tmpl w:val="B8DEC580"/>
    <w:lvl w:ilvl="0" w:tplc="080A000F">
      <w:start w:val="1"/>
      <w:numFmt w:val="decimal"/>
      <w:lvlText w:val="%1."/>
      <w:lvlJc w:val="left"/>
      <w:pPr>
        <w:ind w:left="1571" w:hanging="360"/>
      </w:pPr>
    </w:lvl>
    <w:lvl w:ilvl="1" w:tplc="080A0019">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0">
    <w:nsid w:val="63EB08FF"/>
    <w:multiLevelType w:val="hybridMultilevel"/>
    <w:tmpl w:val="938CF344"/>
    <w:lvl w:ilvl="0" w:tplc="0C0A0001">
      <w:start w:val="1"/>
      <w:numFmt w:val="bullet"/>
      <w:lvlText w:val=""/>
      <w:lvlJc w:val="left"/>
      <w:pPr>
        <w:tabs>
          <w:tab w:val="num" w:pos="1571"/>
        </w:tabs>
        <w:ind w:left="1571" w:hanging="360"/>
      </w:pPr>
      <w:rPr>
        <w:rFonts w:ascii="Symbol" w:hAnsi="Symbol" w:hint="default"/>
      </w:rPr>
    </w:lvl>
    <w:lvl w:ilvl="1" w:tplc="04090003">
      <w:start w:val="1"/>
      <w:numFmt w:val="bullet"/>
      <w:lvlText w:val="o"/>
      <w:lvlJc w:val="left"/>
      <w:pPr>
        <w:tabs>
          <w:tab w:val="num" w:pos="2291"/>
        </w:tabs>
        <w:ind w:left="2291" w:hanging="360"/>
      </w:pPr>
      <w:rPr>
        <w:rFonts w:ascii="Courier New" w:hAnsi="Courier New" w:cs="Courier New"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31">
    <w:nsid w:val="67AD2A6E"/>
    <w:multiLevelType w:val="hybridMultilevel"/>
    <w:tmpl w:val="F3801646"/>
    <w:lvl w:ilvl="0" w:tplc="300A0001">
      <w:start w:val="1"/>
      <w:numFmt w:val="bullet"/>
      <w:lvlText w:val=""/>
      <w:lvlJc w:val="left"/>
      <w:pPr>
        <w:ind w:left="1571" w:hanging="360"/>
      </w:pPr>
      <w:rPr>
        <w:rFonts w:ascii="Symbol" w:hAnsi="Symbol" w:hint="default"/>
      </w:rPr>
    </w:lvl>
    <w:lvl w:ilvl="1" w:tplc="300A0003" w:tentative="1">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32">
    <w:nsid w:val="6F2410EA"/>
    <w:multiLevelType w:val="hybridMultilevel"/>
    <w:tmpl w:val="059C8D7E"/>
    <w:lvl w:ilvl="0" w:tplc="300A0001">
      <w:start w:val="1"/>
      <w:numFmt w:val="bullet"/>
      <w:lvlText w:val=""/>
      <w:lvlJc w:val="left"/>
      <w:pPr>
        <w:ind w:left="1571" w:hanging="360"/>
      </w:pPr>
      <w:rPr>
        <w:rFonts w:ascii="Symbol" w:hAnsi="Symbol" w:hint="default"/>
      </w:rPr>
    </w:lvl>
    <w:lvl w:ilvl="1" w:tplc="300A0003" w:tentative="1">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33">
    <w:nsid w:val="726A1CDA"/>
    <w:multiLevelType w:val="hybridMultilevel"/>
    <w:tmpl w:val="03647C5C"/>
    <w:lvl w:ilvl="0" w:tplc="0C0A0001">
      <w:start w:val="1"/>
      <w:numFmt w:val="bullet"/>
      <w:lvlText w:val=""/>
      <w:lvlJc w:val="left"/>
      <w:pPr>
        <w:tabs>
          <w:tab w:val="num" w:pos="1571"/>
        </w:tabs>
        <w:ind w:left="1571" w:hanging="360"/>
      </w:pPr>
      <w:rPr>
        <w:rFonts w:ascii="Symbol" w:hAnsi="Symbol" w:hint="default"/>
      </w:rPr>
    </w:lvl>
    <w:lvl w:ilvl="1" w:tplc="04090003">
      <w:start w:val="1"/>
      <w:numFmt w:val="bullet"/>
      <w:lvlText w:val="o"/>
      <w:lvlJc w:val="left"/>
      <w:pPr>
        <w:tabs>
          <w:tab w:val="num" w:pos="2291"/>
        </w:tabs>
        <w:ind w:left="2291" w:hanging="360"/>
      </w:pPr>
      <w:rPr>
        <w:rFonts w:ascii="Courier New" w:hAnsi="Courier New" w:cs="Courier New" w:hint="default"/>
      </w:rPr>
    </w:lvl>
    <w:lvl w:ilvl="2" w:tplc="0C0A0005">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cs="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cs="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34">
    <w:nsid w:val="73DB74A5"/>
    <w:multiLevelType w:val="multilevel"/>
    <w:tmpl w:val="3842A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7C789D"/>
    <w:multiLevelType w:val="hybridMultilevel"/>
    <w:tmpl w:val="FC783608"/>
    <w:lvl w:ilvl="0" w:tplc="300A0001">
      <w:start w:val="1"/>
      <w:numFmt w:val="bullet"/>
      <w:lvlText w:val=""/>
      <w:lvlJc w:val="left"/>
      <w:pPr>
        <w:ind w:left="1571" w:hanging="360"/>
      </w:pPr>
      <w:rPr>
        <w:rFonts w:ascii="Symbol" w:hAnsi="Symbol" w:hint="default"/>
      </w:rPr>
    </w:lvl>
    <w:lvl w:ilvl="1" w:tplc="300A0003">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36">
    <w:nsid w:val="779F60FC"/>
    <w:multiLevelType w:val="hybridMultilevel"/>
    <w:tmpl w:val="F81A8B08"/>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37">
    <w:nsid w:val="79161E64"/>
    <w:multiLevelType w:val="hybridMultilevel"/>
    <w:tmpl w:val="4F4C8A8E"/>
    <w:lvl w:ilvl="0" w:tplc="0C0A0001">
      <w:start w:val="1"/>
      <w:numFmt w:val="bullet"/>
      <w:lvlText w:val=""/>
      <w:lvlJc w:val="left"/>
      <w:pPr>
        <w:ind w:left="1571" w:hanging="360"/>
      </w:pPr>
      <w:rPr>
        <w:rFonts w:ascii="Symbol" w:hAnsi="Symbol" w:hint="default"/>
      </w:rPr>
    </w:lvl>
    <w:lvl w:ilvl="1" w:tplc="0C0A0003">
      <w:start w:val="1"/>
      <w:numFmt w:val="bullet"/>
      <w:lvlText w:val="o"/>
      <w:lvlJc w:val="left"/>
      <w:pPr>
        <w:ind w:left="2291" w:hanging="360"/>
      </w:pPr>
      <w:rPr>
        <w:rFonts w:ascii="Courier New" w:hAnsi="Courier New" w:cs="Courier New" w:hint="default"/>
      </w:rPr>
    </w:lvl>
    <w:lvl w:ilvl="2" w:tplc="0C0A0005">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38">
    <w:nsid w:val="7B651887"/>
    <w:multiLevelType w:val="hybridMultilevel"/>
    <w:tmpl w:val="4880ADF4"/>
    <w:lvl w:ilvl="0" w:tplc="0409000F">
      <w:start w:val="1"/>
      <w:numFmt w:val="decimal"/>
      <w:lvlText w:val="%1."/>
      <w:lvlJc w:val="left"/>
      <w:pPr>
        <w:tabs>
          <w:tab w:val="num" w:pos="1571"/>
        </w:tabs>
        <w:ind w:left="1571" w:hanging="360"/>
      </w:pPr>
    </w:lvl>
    <w:lvl w:ilvl="1" w:tplc="04090019">
      <w:start w:val="1"/>
      <w:numFmt w:val="lowerLetter"/>
      <w:lvlText w:val="%2."/>
      <w:lvlJc w:val="left"/>
      <w:pPr>
        <w:tabs>
          <w:tab w:val="num" w:pos="2291"/>
        </w:tabs>
        <w:ind w:left="2291" w:hanging="360"/>
      </w:pPr>
    </w:lvl>
    <w:lvl w:ilvl="2" w:tplc="0409000F">
      <w:start w:val="1"/>
      <w:numFmt w:val="decimal"/>
      <w:lvlText w:val="%3."/>
      <w:lvlJc w:val="left"/>
      <w:pPr>
        <w:tabs>
          <w:tab w:val="num" w:pos="3191"/>
        </w:tabs>
        <w:ind w:left="3191" w:hanging="36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abstractNum w:abstractNumId="39">
    <w:nsid w:val="7C2278A0"/>
    <w:multiLevelType w:val="hybridMultilevel"/>
    <w:tmpl w:val="AD6218E8"/>
    <w:lvl w:ilvl="0" w:tplc="300A0001">
      <w:start w:val="1"/>
      <w:numFmt w:val="bullet"/>
      <w:lvlText w:val=""/>
      <w:lvlJc w:val="left"/>
      <w:pPr>
        <w:ind w:left="1571" w:hanging="360"/>
      </w:pPr>
      <w:rPr>
        <w:rFonts w:ascii="Symbol" w:hAnsi="Symbol" w:hint="default"/>
      </w:rPr>
    </w:lvl>
    <w:lvl w:ilvl="1" w:tplc="300A0003">
      <w:start w:val="1"/>
      <w:numFmt w:val="bullet"/>
      <w:lvlText w:val="o"/>
      <w:lvlJc w:val="left"/>
      <w:pPr>
        <w:ind w:left="2291" w:hanging="360"/>
      </w:pPr>
      <w:rPr>
        <w:rFonts w:ascii="Courier New" w:hAnsi="Courier New" w:cs="Courier New" w:hint="default"/>
      </w:rPr>
    </w:lvl>
    <w:lvl w:ilvl="2" w:tplc="300A0005" w:tentative="1">
      <w:start w:val="1"/>
      <w:numFmt w:val="bullet"/>
      <w:lvlText w:val=""/>
      <w:lvlJc w:val="left"/>
      <w:pPr>
        <w:ind w:left="3011" w:hanging="360"/>
      </w:pPr>
      <w:rPr>
        <w:rFonts w:ascii="Wingdings" w:hAnsi="Wingdings" w:hint="default"/>
      </w:rPr>
    </w:lvl>
    <w:lvl w:ilvl="3" w:tplc="300A0001" w:tentative="1">
      <w:start w:val="1"/>
      <w:numFmt w:val="bullet"/>
      <w:lvlText w:val=""/>
      <w:lvlJc w:val="left"/>
      <w:pPr>
        <w:ind w:left="3731" w:hanging="360"/>
      </w:pPr>
      <w:rPr>
        <w:rFonts w:ascii="Symbol" w:hAnsi="Symbol" w:hint="default"/>
      </w:rPr>
    </w:lvl>
    <w:lvl w:ilvl="4" w:tplc="300A0003" w:tentative="1">
      <w:start w:val="1"/>
      <w:numFmt w:val="bullet"/>
      <w:lvlText w:val="o"/>
      <w:lvlJc w:val="left"/>
      <w:pPr>
        <w:ind w:left="4451" w:hanging="360"/>
      </w:pPr>
      <w:rPr>
        <w:rFonts w:ascii="Courier New" w:hAnsi="Courier New" w:cs="Courier New" w:hint="default"/>
      </w:rPr>
    </w:lvl>
    <w:lvl w:ilvl="5" w:tplc="300A0005" w:tentative="1">
      <w:start w:val="1"/>
      <w:numFmt w:val="bullet"/>
      <w:lvlText w:val=""/>
      <w:lvlJc w:val="left"/>
      <w:pPr>
        <w:ind w:left="5171" w:hanging="360"/>
      </w:pPr>
      <w:rPr>
        <w:rFonts w:ascii="Wingdings" w:hAnsi="Wingdings" w:hint="default"/>
      </w:rPr>
    </w:lvl>
    <w:lvl w:ilvl="6" w:tplc="300A0001" w:tentative="1">
      <w:start w:val="1"/>
      <w:numFmt w:val="bullet"/>
      <w:lvlText w:val=""/>
      <w:lvlJc w:val="left"/>
      <w:pPr>
        <w:ind w:left="5891" w:hanging="360"/>
      </w:pPr>
      <w:rPr>
        <w:rFonts w:ascii="Symbol" w:hAnsi="Symbol" w:hint="default"/>
      </w:rPr>
    </w:lvl>
    <w:lvl w:ilvl="7" w:tplc="300A0003" w:tentative="1">
      <w:start w:val="1"/>
      <w:numFmt w:val="bullet"/>
      <w:lvlText w:val="o"/>
      <w:lvlJc w:val="left"/>
      <w:pPr>
        <w:ind w:left="6611" w:hanging="360"/>
      </w:pPr>
      <w:rPr>
        <w:rFonts w:ascii="Courier New" w:hAnsi="Courier New" w:cs="Courier New" w:hint="default"/>
      </w:rPr>
    </w:lvl>
    <w:lvl w:ilvl="8" w:tplc="300A0005" w:tentative="1">
      <w:start w:val="1"/>
      <w:numFmt w:val="bullet"/>
      <w:lvlText w:val=""/>
      <w:lvlJc w:val="left"/>
      <w:pPr>
        <w:ind w:left="7331" w:hanging="360"/>
      </w:pPr>
      <w:rPr>
        <w:rFonts w:ascii="Wingdings" w:hAnsi="Wingdings" w:hint="default"/>
      </w:rPr>
    </w:lvl>
  </w:abstractNum>
  <w:abstractNum w:abstractNumId="40">
    <w:nsid w:val="7D18566A"/>
    <w:multiLevelType w:val="hybridMultilevel"/>
    <w:tmpl w:val="B8DEC580"/>
    <w:lvl w:ilvl="0" w:tplc="080A000F">
      <w:start w:val="1"/>
      <w:numFmt w:val="decimal"/>
      <w:lvlText w:val="%1."/>
      <w:lvlJc w:val="left"/>
      <w:pPr>
        <w:ind w:left="1571" w:hanging="360"/>
      </w:pPr>
    </w:lvl>
    <w:lvl w:ilvl="1" w:tplc="080A0019">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41">
    <w:nsid w:val="7ED15ED6"/>
    <w:multiLevelType w:val="hybridMultilevel"/>
    <w:tmpl w:val="309656F0"/>
    <w:lvl w:ilvl="0" w:tplc="0409000F">
      <w:start w:val="1"/>
      <w:numFmt w:val="decimal"/>
      <w:lvlText w:val="%1."/>
      <w:lvlJc w:val="left"/>
      <w:pPr>
        <w:tabs>
          <w:tab w:val="num" w:pos="1571"/>
        </w:tabs>
        <w:ind w:left="1571" w:hanging="360"/>
      </w:pPr>
    </w:lvl>
    <w:lvl w:ilvl="1" w:tplc="04090019" w:tentative="1">
      <w:start w:val="1"/>
      <w:numFmt w:val="lowerLetter"/>
      <w:lvlText w:val="%2."/>
      <w:lvlJc w:val="left"/>
      <w:pPr>
        <w:tabs>
          <w:tab w:val="num" w:pos="2291"/>
        </w:tabs>
        <w:ind w:left="2291" w:hanging="360"/>
      </w:pPr>
    </w:lvl>
    <w:lvl w:ilvl="2" w:tplc="0409001B" w:tentative="1">
      <w:start w:val="1"/>
      <w:numFmt w:val="lowerRoman"/>
      <w:lvlText w:val="%3."/>
      <w:lvlJc w:val="right"/>
      <w:pPr>
        <w:tabs>
          <w:tab w:val="num" w:pos="3011"/>
        </w:tabs>
        <w:ind w:left="3011" w:hanging="180"/>
      </w:pPr>
    </w:lvl>
    <w:lvl w:ilvl="3" w:tplc="0409000F" w:tentative="1">
      <w:start w:val="1"/>
      <w:numFmt w:val="decimal"/>
      <w:lvlText w:val="%4."/>
      <w:lvlJc w:val="left"/>
      <w:pPr>
        <w:tabs>
          <w:tab w:val="num" w:pos="3731"/>
        </w:tabs>
        <w:ind w:left="3731" w:hanging="360"/>
      </w:pPr>
    </w:lvl>
    <w:lvl w:ilvl="4" w:tplc="04090019" w:tentative="1">
      <w:start w:val="1"/>
      <w:numFmt w:val="lowerLetter"/>
      <w:lvlText w:val="%5."/>
      <w:lvlJc w:val="left"/>
      <w:pPr>
        <w:tabs>
          <w:tab w:val="num" w:pos="4451"/>
        </w:tabs>
        <w:ind w:left="4451" w:hanging="360"/>
      </w:pPr>
    </w:lvl>
    <w:lvl w:ilvl="5" w:tplc="0409001B" w:tentative="1">
      <w:start w:val="1"/>
      <w:numFmt w:val="lowerRoman"/>
      <w:lvlText w:val="%6."/>
      <w:lvlJc w:val="right"/>
      <w:pPr>
        <w:tabs>
          <w:tab w:val="num" w:pos="5171"/>
        </w:tabs>
        <w:ind w:left="5171" w:hanging="180"/>
      </w:pPr>
    </w:lvl>
    <w:lvl w:ilvl="6" w:tplc="0409000F" w:tentative="1">
      <w:start w:val="1"/>
      <w:numFmt w:val="decimal"/>
      <w:lvlText w:val="%7."/>
      <w:lvlJc w:val="left"/>
      <w:pPr>
        <w:tabs>
          <w:tab w:val="num" w:pos="5891"/>
        </w:tabs>
        <w:ind w:left="5891" w:hanging="360"/>
      </w:pPr>
    </w:lvl>
    <w:lvl w:ilvl="7" w:tplc="04090019" w:tentative="1">
      <w:start w:val="1"/>
      <w:numFmt w:val="lowerLetter"/>
      <w:lvlText w:val="%8."/>
      <w:lvlJc w:val="left"/>
      <w:pPr>
        <w:tabs>
          <w:tab w:val="num" w:pos="6611"/>
        </w:tabs>
        <w:ind w:left="6611" w:hanging="360"/>
      </w:pPr>
    </w:lvl>
    <w:lvl w:ilvl="8" w:tplc="0409001B" w:tentative="1">
      <w:start w:val="1"/>
      <w:numFmt w:val="lowerRoman"/>
      <w:lvlText w:val="%9."/>
      <w:lvlJc w:val="right"/>
      <w:pPr>
        <w:tabs>
          <w:tab w:val="num" w:pos="7331"/>
        </w:tabs>
        <w:ind w:left="7331" w:hanging="180"/>
      </w:pPr>
    </w:lvl>
  </w:abstractNum>
  <w:num w:numId="1">
    <w:abstractNumId w:val="7"/>
  </w:num>
  <w:num w:numId="2">
    <w:abstractNumId w:val="23"/>
  </w:num>
  <w:num w:numId="3">
    <w:abstractNumId w:val="10"/>
  </w:num>
  <w:num w:numId="4">
    <w:abstractNumId w:val="4"/>
  </w:num>
  <w:num w:numId="5">
    <w:abstractNumId w:val="27"/>
  </w:num>
  <w:num w:numId="6">
    <w:abstractNumId w:val="26"/>
  </w:num>
  <w:num w:numId="7">
    <w:abstractNumId w:val="14"/>
  </w:num>
  <w:num w:numId="8">
    <w:abstractNumId w:val="38"/>
  </w:num>
  <w:num w:numId="9">
    <w:abstractNumId w:val="21"/>
  </w:num>
  <w:num w:numId="10">
    <w:abstractNumId w:val="41"/>
  </w:num>
  <w:num w:numId="11">
    <w:abstractNumId w:val="20"/>
  </w:num>
  <w:num w:numId="12">
    <w:abstractNumId w:val="33"/>
  </w:num>
  <w:num w:numId="13">
    <w:abstractNumId w:val="28"/>
  </w:num>
  <w:num w:numId="14">
    <w:abstractNumId w:val="30"/>
  </w:num>
  <w:num w:numId="15">
    <w:abstractNumId w:val="3"/>
  </w:num>
  <w:num w:numId="16">
    <w:abstractNumId w:val="16"/>
  </w:num>
  <w:num w:numId="17">
    <w:abstractNumId w:val="0"/>
  </w:num>
  <w:num w:numId="18">
    <w:abstractNumId w:val="17"/>
  </w:num>
  <w:num w:numId="19">
    <w:abstractNumId w:val="6"/>
  </w:num>
  <w:num w:numId="20">
    <w:abstractNumId w:val="39"/>
  </w:num>
  <w:num w:numId="21">
    <w:abstractNumId w:val="11"/>
  </w:num>
  <w:num w:numId="22">
    <w:abstractNumId w:val="22"/>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12"/>
  </w:num>
  <w:num w:numId="26">
    <w:abstractNumId w:val="35"/>
  </w:num>
  <w:num w:numId="27">
    <w:abstractNumId w:val="5"/>
  </w:num>
  <w:num w:numId="28">
    <w:abstractNumId w:val="19"/>
  </w:num>
  <w:num w:numId="29">
    <w:abstractNumId w:val="40"/>
  </w:num>
  <w:num w:numId="30">
    <w:abstractNumId w:val="37"/>
  </w:num>
  <w:num w:numId="31">
    <w:abstractNumId w:val="15"/>
  </w:num>
  <w:num w:numId="32">
    <w:abstractNumId w:val="7"/>
  </w:num>
  <w:num w:numId="33">
    <w:abstractNumId w:val="7"/>
  </w:num>
  <w:num w:numId="34">
    <w:abstractNumId w:val="8"/>
  </w:num>
  <w:num w:numId="35">
    <w:abstractNumId w:val="9"/>
  </w:num>
  <w:num w:numId="36">
    <w:abstractNumId w:val="2"/>
  </w:num>
  <w:num w:numId="37">
    <w:abstractNumId w:val="34"/>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num>
  <w:num w:numId="40">
    <w:abstractNumId w:val="36"/>
  </w:num>
  <w:num w:numId="41">
    <w:abstractNumId w:val="29"/>
  </w:num>
  <w:num w:numId="42">
    <w:abstractNumId w:val="7"/>
  </w:num>
  <w:num w:numId="43">
    <w:abstractNumId w:val="31"/>
  </w:num>
  <w:num w:numId="44">
    <w:abstractNumId w:val="24"/>
  </w:num>
  <w:num w:numId="45">
    <w:abstractNumId w:val="32"/>
  </w:num>
  <w:num w:numId="46">
    <w:abstractNumId w:val="25"/>
  </w:num>
  <w:num w:numId="47">
    <w:abstractNumId w:val="1"/>
  </w:num>
  <w:num w:numId="48">
    <w:abstractNumId w:val="18"/>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rvasquez">
    <w15:presenceInfo w15:providerId="None" w15:userId="wrvasq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425"/>
  <w:drawingGridHorizontalSpacing w:val="113"/>
  <w:drawingGridVerticalSpacing w:val="113"/>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205"/>
    <w:rsid w:val="000015F3"/>
    <w:rsid w:val="000016CD"/>
    <w:rsid w:val="000016E5"/>
    <w:rsid w:val="00001BFD"/>
    <w:rsid w:val="00005A56"/>
    <w:rsid w:val="000064BE"/>
    <w:rsid w:val="00006ED4"/>
    <w:rsid w:val="00007918"/>
    <w:rsid w:val="000128BF"/>
    <w:rsid w:val="000135B9"/>
    <w:rsid w:val="000135BA"/>
    <w:rsid w:val="00013CBC"/>
    <w:rsid w:val="0002089E"/>
    <w:rsid w:val="00021765"/>
    <w:rsid w:val="0002479A"/>
    <w:rsid w:val="00030134"/>
    <w:rsid w:val="00030921"/>
    <w:rsid w:val="000315DB"/>
    <w:rsid w:val="0003298D"/>
    <w:rsid w:val="000345B6"/>
    <w:rsid w:val="000406C8"/>
    <w:rsid w:val="00042374"/>
    <w:rsid w:val="00044163"/>
    <w:rsid w:val="000460FA"/>
    <w:rsid w:val="000569C3"/>
    <w:rsid w:val="00060848"/>
    <w:rsid w:val="000622F0"/>
    <w:rsid w:val="00065121"/>
    <w:rsid w:val="00066B6A"/>
    <w:rsid w:val="00072008"/>
    <w:rsid w:val="00073596"/>
    <w:rsid w:val="00074B71"/>
    <w:rsid w:val="000769F0"/>
    <w:rsid w:val="0008045E"/>
    <w:rsid w:val="00080B94"/>
    <w:rsid w:val="0008154E"/>
    <w:rsid w:val="00084342"/>
    <w:rsid w:val="00085F58"/>
    <w:rsid w:val="00086891"/>
    <w:rsid w:val="00091AED"/>
    <w:rsid w:val="0009468F"/>
    <w:rsid w:val="00094AA6"/>
    <w:rsid w:val="00095853"/>
    <w:rsid w:val="00095E89"/>
    <w:rsid w:val="000961D4"/>
    <w:rsid w:val="000A1515"/>
    <w:rsid w:val="000B40A9"/>
    <w:rsid w:val="000B54A3"/>
    <w:rsid w:val="000B5A2B"/>
    <w:rsid w:val="000B5F1B"/>
    <w:rsid w:val="000C0199"/>
    <w:rsid w:val="000C0BE8"/>
    <w:rsid w:val="000C1081"/>
    <w:rsid w:val="000C1370"/>
    <w:rsid w:val="000C32E2"/>
    <w:rsid w:val="000C4BCE"/>
    <w:rsid w:val="000C6D29"/>
    <w:rsid w:val="000C6D6A"/>
    <w:rsid w:val="000C70E3"/>
    <w:rsid w:val="000C7409"/>
    <w:rsid w:val="000C7AEB"/>
    <w:rsid w:val="000D0972"/>
    <w:rsid w:val="000D1D49"/>
    <w:rsid w:val="000D2E14"/>
    <w:rsid w:val="000D3B4D"/>
    <w:rsid w:val="000D3E54"/>
    <w:rsid w:val="000D57FC"/>
    <w:rsid w:val="000D7C80"/>
    <w:rsid w:val="000E0621"/>
    <w:rsid w:val="000F0D4F"/>
    <w:rsid w:val="000F1556"/>
    <w:rsid w:val="000F1933"/>
    <w:rsid w:val="000F1A61"/>
    <w:rsid w:val="000F4821"/>
    <w:rsid w:val="000F63B6"/>
    <w:rsid w:val="00100B1E"/>
    <w:rsid w:val="0010147F"/>
    <w:rsid w:val="00102592"/>
    <w:rsid w:val="00102E95"/>
    <w:rsid w:val="001039FB"/>
    <w:rsid w:val="0010511F"/>
    <w:rsid w:val="00105B43"/>
    <w:rsid w:val="001067DC"/>
    <w:rsid w:val="00107520"/>
    <w:rsid w:val="0011523A"/>
    <w:rsid w:val="00115242"/>
    <w:rsid w:val="0011550F"/>
    <w:rsid w:val="0011562A"/>
    <w:rsid w:val="001175B1"/>
    <w:rsid w:val="00120999"/>
    <w:rsid w:val="00126DD2"/>
    <w:rsid w:val="00131337"/>
    <w:rsid w:val="00131579"/>
    <w:rsid w:val="001335C3"/>
    <w:rsid w:val="00133A2E"/>
    <w:rsid w:val="00135026"/>
    <w:rsid w:val="00137F32"/>
    <w:rsid w:val="00140973"/>
    <w:rsid w:val="00140CC5"/>
    <w:rsid w:val="001423D6"/>
    <w:rsid w:val="00143389"/>
    <w:rsid w:val="00146FE6"/>
    <w:rsid w:val="001472A5"/>
    <w:rsid w:val="001570EC"/>
    <w:rsid w:val="0015780E"/>
    <w:rsid w:val="00160500"/>
    <w:rsid w:val="00165866"/>
    <w:rsid w:val="001725F4"/>
    <w:rsid w:val="001765AA"/>
    <w:rsid w:val="0018025B"/>
    <w:rsid w:val="00180762"/>
    <w:rsid w:val="00180B0E"/>
    <w:rsid w:val="0018273F"/>
    <w:rsid w:val="0018548A"/>
    <w:rsid w:val="00185D75"/>
    <w:rsid w:val="00187205"/>
    <w:rsid w:val="0019020B"/>
    <w:rsid w:val="001907D2"/>
    <w:rsid w:val="00191B7C"/>
    <w:rsid w:val="00191D28"/>
    <w:rsid w:val="00191F6F"/>
    <w:rsid w:val="00192B63"/>
    <w:rsid w:val="00196013"/>
    <w:rsid w:val="00197CAE"/>
    <w:rsid w:val="001A46CB"/>
    <w:rsid w:val="001A51BD"/>
    <w:rsid w:val="001B080E"/>
    <w:rsid w:val="001B17B0"/>
    <w:rsid w:val="001B1933"/>
    <w:rsid w:val="001B27C8"/>
    <w:rsid w:val="001B3BCE"/>
    <w:rsid w:val="001B5BA0"/>
    <w:rsid w:val="001B6816"/>
    <w:rsid w:val="001B6AF1"/>
    <w:rsid w:val="001C0116"/>
    <w:rsid w:val="001C37F4"/>
    <w:rsid w:val="001C4765"/>
    <w:rsid w:val="001C5A32"/>
    <w:rsid w:val="001C6867"/>
    <w:rsid w:val="001C7CDC"/>
    <w:rsid w:val="001D0E06"/>
    <w:rsid w:val="001D2840"/>
    <w:rsid w:val="001D2FA7"/>
    <w:rsid w:val="001D3DC6"/>
    <w:rsid w:val="001D4738"/>
    <w:rsid w:val="001D4A55"/>
    <w:rsid w:val="001D6B93"/>
    <w:rsid w:val="001E0072"/>
    <w:rsid w:val="001E1310"/>
    <w:rsid w:val="001E1BD8"/>
    <w:rsid w:val="001E3091"/>
    <w:rsid w:val="001E588C"/>
    <w:rsid w:val="001E7921"/>
    <w:rsid w:val="001F1613"/>
    <w:rsid w:val="001F1736"/>
    <w:rsid w:val="001F4A3C"/>
    <w:rsid w:val="001F5DE5"/>
    <w:rsid w:val="00200C01"/>
    <w:rsid w:val="00206E95"/>
    <w:rsid w:val="002079B6"/>
    <w:rsid w:val="00210A2E"/>
    <w:rsid w:val="00214AAB"/>
    <w:rsid w:val="00214E44"/>
    <w:rsid w:val="00222503"/>
    <w:rsid w:val="002228CE"/>
    <w:rsid w:val="0022333D"/>
    <w:rsid w:val="0022661E"/>
    <w:rsid w:val="00226AD7"/>
    <w:rsid w:val="00227D6F"/>
    <w:rsid w:val="00231728"/>
    <w:rsid w:val="00233872"/>
    <w:rsid w:val="00235CA0"/>
    <w:rsid w:val="0023630E"/>
    <w:rsid w:val="00237AD1"/>
    <w:rsid w:val="00241055"/>
    <w:rsid w:val="0024169E"/>
    <w:rsid w:val="00241E1C"/>
    <w:rsid w:val="002439EA"/>
    <w:rsid w:val="00243C8F"/>
    <w:rsid w:val="0024699A"/>
    <w:rsid w:val="002505CF"/>
    <w:rsid w:val="00252FAB"/>
    <w:rsid w:val="0025491F"/>
    <w:rsid w:val="002631E3"/>
    <w:rsid w:val="00270639"/>
    <w:rsid w:val="00270FE7"/>
    <w:rsid w:val="00274BAD"/>
    <w:rsid w:val="00275283"/>
    <w:rsid w:val="0027567D"/>
    <w:rsid w:val="00275685"/>
    <w:rsid w:val="002766A4"/>
    <w:rsid w:val="00280B0E"/>
    <w:rsid w:val="0028137F"/>
    <w:rsid w:val="002828A1"/>
    <w:rsid w:val="00282E6A"/>
    <w:rsid w:val="002862B3"/>
    <w:rsid w:val="00287745"/>
    <w:rsid w:val="00292658"/>
    <w:rsid w:val="002930A0"/>
    <w:rsid w:val="002964A9"/>
    <w:rsid w:val="00297475"/>
    <w:rsid w:val="00297622"/>
    <w:rsid w:val="002979C6"/>
    <w:rsid w:val="002A112B"/>
    <w:rsid w:val="002A24F3"/>
    <w:rsid w:val="002A2817"/>
    <w:rsid w:val="002A66AB"/>
    <w:rsid w:val="002B2CCA"/>
    <w:rsid w:val="002B7554"/>
    <w:rsid w:val="002B75CA"/>
    <w:rsid w:val="002C031B"/>
    <w:rsid w:val="002C09DA"/>
    <w:rsid w:val="002C0BF4"/>
    <w:rsid w:val="002C0C50"/>
    <w:rsid w:val="002C247C"/>
    <w:rsid w:val="002C2AD6"/>
    <w:rsid w:val="002C600D"/>
    <w:rsid w:val="002C7BFD"/>
    <w:rsid w:val="002D18CB"/>
    <w:rsid w:val="002D3708"/>
    <w:rsid w:val="002D5818"/>
    <w:rsid w:val="002D5865"/>
    <w:rsid w:val="002D6D53"/>
    <w:rsid w:val="002E29D4"/>
    <w:rsid w:val="002E370B"/>
    <w:rsid w:val="002F08F6"/>
    <w:rsid w:val="002F0CE4"/>
    <w:rsid w:val="002F1C65"/>
    <w:rsid w:val="002F285E"/>
    <w:rsid w:val="002F2EAB"/>
    <w:rsid w:val="002F3532"/>
    <w:rsid w:val="002F4EBF"/>
    <w:rsid w:val="002F5D53"/>
    <w:rsid w:val="002F6EC2"/>
    <w:rsid w:val="002F6F4D"/>
    <w:rsid w:val="00301FB3"/>
    <w:rsid w:val="00303116"/>
    <w:rsid w:val="00304AF6"/>
    <w:rsid w:val="00307370"/>
    <w:rsid w:val="0030775D"/>
    <w:rsid w:val="00307D06"/>
    <w:rsid w:val="0031725F"/>
    <w:rsid w:val="00320AFC"/>
    <w:rsid w:val="00327400"/>
    <w:rsid w:val="00330339"/>
    <w:rsid w:val="00331F10"/>
    <w:rsid w:val="003323C4"/>
    <w:rsid w:val="00333812"/>
    <w:rsid w:val="00336567"/>
    <w:rsid w:val="00337F7E"/>
    <w:rsid w:val="00340DFF"/>
    <w:rsid w:val="00341816"/>
    <w:rsid w:val="00341B43"/>
    <w:rsid w:val="003421B4"/>
    <w:rsid w:val="0034262C"/>
    <w:rsid w:val="00343399"/>
    <w:rsid w:val="003433D2"/>
    <w:rsid w:val="003433F9"/>
    <w:rsid w:val="00346D8E"/>
    <w:rsid w:val="003474E0"/>
    <w:rsid w:val="003477A0"/>
    <w:rsid w:val="003506B0"/>
    <w:rsid w:val="003518B3"/>
    <w:rsid w:val="00351E29"/>
    <w:rsid w:val="00353DDD"/>
    <w:rsid w:val="003546EB"/>
    <w:rsid w:val="00355D5D"/>
    <w:rsid w:val="0036051C"/>
    <w:rsid w:val="00360681"/>
    <w:rsid w:val="00361806"/>
    <w:rsid w:val="003639FF"/>
    <w:rsid w:val="00365678"/>
    <w:rsid w:val="00366864"/>
    <w:rsid w:val="0037209F"/>
    <w:rsid w:val="00372C14"/>
    <w:rsid w:val="00373578"/>
    <w:rsid w:val="00374E0C"/>
    <w:rsid w:val="00376037"/>
    <w:rsid w:val="00377753"/>
    <w:rsid w:val="003777B2"/>
    <w:rsid w:val="003807E7"/>
    <w:rsid w:val="0038166C"/>
    <w:rsid w:val="00384414"/>
    <w:rsid w:val="0038519D"/>
    <w:rsid w:val="003871E1"/>
    <w:rsid w:val="00387D7D"/>
    <w:rsid w:val="00390AD3"/>
    <w:rsid w:val="00390CB7"/>
    <w:rsid w:val="0039119A"/>
    <w:rsid w:val="00391511"/>
    <w:rsid w:val="00392B7B"/>
    <w:rsid w:val="00394773"/>
    <w:rsid w:val="00395E94"/>
    <w:rsid w:val="0039734B"/>
    <w:rsid w:val="003A2172"/>
    <w:rsid w:val="003A34D4"/>
    <w:rsid w:val="003A3E75"/>
    <w:rsid w:val="003A3EA8"/>
    <w:rsid w:val="003A5267"/>
    <w:rsid w:val="003A5764"/>
    <w:rsid w:val="003A6521"/>
    <w:rsid w:val="003B0BC8"/>
    <w:rsid w:val="003B399B"/>
    <w:rsid w:val="003B5516"/>
    <w:rsid w:val="003B7A0A"/>
    <w:rsid w:val="003C03C1"/>
    <w:rsid w:val="003C1F40"/>
    <w:rsid w:val="003C3275"/>
    <w:rsid w:val="003D5D47"/>
    <w:rsid w:val="003D70BC"/>
    <w:rsid w:val="003D7BA6"/>
    <w:rsid w:val="003E0686"/>
    <w:rsid w:val="003E1F0C"/>
    <w:rsid w:val="003E2694"/>
    <w:rsid w:val="003E4FE8"/>
    <w:rsid w:val="003E7966"/>
    <w:rsid w:val="003F0D7A"/>
    <w:rsid w:val="003F2A29"/>
    <w:rsid w:val="003F2AE5"/>
    <w:rsid w:val="003F3459"/>
    <w:rsid w:val="003F3681"/>
    <w:rsid w:val="003F462C"/>
    <w:rsid w:val="003F499B"/>
    <w:rsid w:val="003F53A1"/>
    <w:rsid w:val="003F753A"/>
    <w:rsid w:val="003F764E"/>
    <w:rsid w:val="003F7B2A"/>
    <w:rsid w:val="00402C8D"/>
    <w:rsid w:val="00402FCD"/>
    <w:rsid w:val="00403D69"/>
    <w:rsid w:val="00404143"/>
    <w:rsid w:val="00410DC1"/>
    <w:rsid w:val="0041110E"/>
    <w:rsid w:val="0041310B"/>
    <w:rsid w:val="00413B7F"/>
    <w:rsid w:val="00416AA3"/>
    <w:rsid w:val="004201F5"/>
    <w:rsid w:val="004218EA"/>
    <w:rsid w:val="00424599"/>
    <w:rsid w:val="004323CE"/>
    <w:rsid w:val="00432EFA"/>
    <w:rsid w:val="00433397"/>
    <w:rsid w:val="00435A6D"/>
    <w:rsid w:val="00435E46"/>
    <w:rsid w:val="00443D01"/>
    <w:rsid w:val="004479AD"/>
    <w:rsid w:val="0045521B"/>
    <w:rsid w:val="004579A7"/>
    <w:rsid w:val="00460E56"/>
    <w:rsid w:val="004651F7"/>
    <w:rsid w:val="00466B48"/>
    <w:rsid w:val="00467386"/>
    <w:rsid w:val="004711ED"/>
    <w:rsid w:val="00472365"/>
    <w:rsid w:val="00474D99"/>
    <w:rsid w:val="00476A59"/>
    <w:rsid w:val="00484E0C"/>
    <w:rsid w:val="00487E6F"/>
    <w:rsid w:val="004915B1"/>
    <w:rsid w:val="00493627"/>
    <w:rsid w:val="00494F2F"/>
    <w:rsid w:val="004978AA"/>
    <w:rsid w:val="00497FB5"/>
    <w:rsid w:val="004A7125"/>
    <w:rsid w:val="004B45E4"/>
    <w:rsid w:val="004B4C25"/>
    <w:rsid w:val="004C0A1C"/>
    <w:rsid w:val="004C3637"/>
    <w:rsid w:val="004C49AC"/>
    <w:rsid w:val="004C741A"/>
    <w:rsid w:val="004D0891"/>
    <w:rsid w:val="004D163D"/>
    <w:rsid w:val="004D45ED"/>
    <w:rsid w:val="004E1976"/>
    <w:rsid w:val="004E2CB2"/>
    <w:rsid w:val="004E398C"/>
    <w:rsid w:val="004E424F"/>
    <w:rsid w:val="004E6C19"/>
    <w:rsid w:val="004E7EB7"/>
    <w:rsid w:val="004E7FE2"/>
    <w:rsid w:val="004F0D1D"/>
    <w:rsid w:val="004F46E6"/>
    <w:rsid w:val="004F4FD6"/>
    <w:rsid w:val="004F5F10"/>
    <w:rsid w:val="004F6E2C"/>
    <w:rsid w:val="004F706D"/>
    <w:rsid w:val="004F7F16"/>
    <w:rsid w:val="00500896"/>
    <w:rsid w:val="00503A78"/>
    <w:rsid w:val="00507081"/>
    <w:rsid w:val="00510839"/>
    <w:rsid w:val="00510F78"/>
    <w:rsid w:val="00511773"/>
    <w:rsid w:val="005149FC"/>
    <w:rsid w:val="00516842"/>
    <w:rsid w:val="00517633"/>
    <w:rsid w:val="005203E7"/>
    <w:rsid w:val="00521712"/>
    <w:rsid w:val="0052293F"/>
    <w:rsid w:val="00525118"/>
    <w:rsid w:val="00530325"/>
    <w:rsid w:val="005317A0"/>
    <w:rsid w:val="005318B7"/>
    <w:rsid w:val="00532BE3"/>
    <w:rsid w:val="0053608B"/>
    <w:rsid w:val="00537D71"/>
    <w:rsid w:val="00537D81"/>
    <w:rsid w:val="00540B33"/>
    <w:rsid w:val="0054219E"/>
    <w:rsid w:val="00542B75"/>
    <w:rsid w:val="00542C0D"/>
    <w:rsid w:val="00545B63"/>
    <w:rsid w:val="0054633B"/>
    <w:rsid w:val="0055036F"/>
    <w:rsid w:val="0055052B"/>
    <w:rsid w:val="00550671"/>
    <w:rsid w:val="005527BA"/>
    <w:rsid w:val="00552D8B"/>
    <w:rsid w:val="00553E4A"/>
    <w:rsid w:val="00556F23"/>
    <w:rsid w:val="005607FE"/>
    <w:rsid w:val="005619C3"/>
    <w:rsid w:val="005626CA"/>
    <w:rsid w:val="005637A2"/>
    <w:rsid w:val="00566FB7"/>
    <w:rsid w:val="0057065B"/>
    <w:rsid w:val="00572AF7"/>
    <w:rsid w:val="005733F1"/>
    <w:rsid w:val="00574952"/>
    <w:rsid w:val="00575D47"/>
    <w:rsid w:val="005763F3"/>
    <w:rsid w:val="00580322"/>
    <w:rsid w:val="00584906"/>
    <w:rsid w:val="0059252F"/>
    <w:rsid w:val="00593B13"/>
    <w:rsid w:val="0059576F"/>
    <w:rsid w:val="00595F74"/>
    <w:rsid w:val="0059767B"/>
    <w:rsid w:val="00597A3A"/>
    <w:rsid w:val="00597AEA"/>
    <w:rsid w:val="005A1931"/>
    <w:rsid w:val="005A2295"/>
    <w:rsid w:val="005A26C8"/>
    <w:rsid w:val="005B23AA"/>
    <w:rsid w:val="005B2441"/>
    <w:rsid w:val="005B2C09"/>
    <w:rsid w:val="005B3A8F"/>
    <w:rsid w:val="005B6B24"/>
    <w:rsid w:val="005C1EA0"/>
    <w:rsid w:val="005C26DF"/>
    <w:rsid w:val="005C60E7"/>
    <w:rsid w:val="005D2328"/>
    <w:rsid w:val="005D51B8"/>
    <w:rsid w:val="005D7434"/>
    <w:rsid w:val="005E391D"/>
    <w:rsid w:val="005E394D"/>
    <w:rsid w:val="005E450A"/>
    <w:rsid w:val="005E7526"/>
    <w:rsid w:val="005F07A4"/>
    <w:rsid w:val="005F120C"/>
    <w:rsid w:val="005F2097"/>
    <w:rsid w:val="005F4058"/>
    <w:rsid w:val="005F5C6B"/>
    <w:rsid w:val="005F7A40"/>
    <w:rsid w:val="00600F05"/>
    <w:rsid w:val="006019F1"/>
    <w:rsid w:val="006034F6"/>
    <w:rsid w:val="00603C8D"/>
    <w:rsid w:val="006074C6"/>
    <w:rsid w:val="006077C0"/>
    <w:rsid w:val="00610FF7"/>
    <w:rsid w:val="00611B43"/>
    <w:rsid w:val="00614BD4"/>
    <w:rsid w:val="00616867"/>
    <w:rsid w:val="006168F7"/>
    <w:rsid w:val="006222F2"/>
    <w:rsid w:val="0062385C"/>
    <w:rsid w:val="00623D3C"/>
    <w:rsid w:val="00627911"/>
    <w:rsid w:val="00632E0A"/>
    <w:rsid w:val="00633421"/>
    <w:rsid w:val="006372FF"/>
    <w:rsid w:val="00637BDB"/>
    <w:rsid w:val="00642A78"/>
    <w:rsid w:val="0065137D"/>
    <w:rsid w:val="00653EC1"/>
    <w:rsid w:val="0066170E"/>
    <w:rsid w:val="00663303"/>
    <w:rsid w:val="006636AE"/>
    <w:rsid w:val="006646BA"/>
    <w:rsid w:val="00666CBC"/>
    <w:rsid w:val="00666EF9"/>
    <w:rsid w:val="0067258B"/>
    <w:rsid w:val="0067268C"/>
    <w:rsid w:val="00674925"/>
    <w:rsid w:val="0067617A"/>
    <w:rsid w:val="0067698F"/>
    <w:rsid w:val="0067725B"/>
    <w:rsid w:val="00680C5C"/>
    <w:rsid w:val="00681809"/>
    <w:rsid w:val="006825A5"/>
    <w:rsid w:val="006867F6"/>
    <w:rsid w:val="00691C10"/>
    <w:rsid w:val="006930B9"/>
    <w:rsid w:val="00693ACD"/>
    <w:rsid w:val="00695C50"/>
    <w:rsid w:val="00696CD4"/>
    <w:rsid w:val="00697ECD"/>
    <w:rsid w:val="006A1424"/>
    <w:rsid w:val="006A1C78"/>
    <w:rsid w:val="006A626A"/>
    <w:rsid w:val="006A6739"/>
    <w:rsid w:val="006A6A32"/>
    <w:rsid w:val="006B1A56"/>
    <w:rsid w:val="006B3FCE"/>
    <w:rsid w:val="006C0D71"/>
    <w:rsid w:val="006C307F"/>
    <w:rsid w:val="006C3134"/>
    <w:rsid w:val="006C33E4"/>
    <w:rsid w:val="006C449A"/>
    <w:rsid w:val="006C4D15"/>
    <w:rsid w:val="006D2B04"/>
    <w:rsid w:val="006D5CDD"/>
    <w:rsid w:val="006E233E"/>
    <w:rsid w:val="006E335A"/>
    <w:rsid w:val="006E343C"/>
    <w:rsid w:val="006E3A0E"/>
    <w:rsid w:val="006E463E"/>
    <w:rsid w:val="006E535F"/>
    <w:rsid w:val="006E5DB3"/>
    <w:rsid w:val="006E6686"/>
    <w:rsid w:val="006F0CAF"/>
    <w:rsid w:val="00702403"/>
    <w:rsid w:val="00702472"/>
    <w:rsid w:val="0070540D"/>
    <w:rsid w:val="007061F2"/>
    <w:rsid w:val="00707212"/>
    <w:rsid w:val="00710B58"/>
    <w:rsid w:val="0072027C"/>
    <w:rsid w:val="0072461C"/>
    <w:rsid w:val="007248D2"/>
    <w:rsid w:val="007279FC"/>
    <w:rsid w:val="00731A60"/>
    <w:rsid w:val="00731AC2"/>
    <w:rsid w:val="00733113"/>
    <w:rsid w:val="00737518"/>
    <w:rsid w:val="00746565"/>
    <w:rsid w:val="00747B28"/>
    <w:rsid w:val="00747BFC"/>
    <w:rsid w:val="00747D84"/>
    <w:rsid w:val="00750FA4"/>
    <w:rsid w:val="0075136C"/>
    <w:rsid w:val="007519BA"/>
    <w:rsid w:val="00751DF6"/>
    <w:rsid w:val="00753E4B"/>
    <w:rsid w:val="00755D99"/>
    <w:rsid w:val="00756BC4"/>
    <w:rsid w:val="00757DB2"/>
    <w:rsid w:val="00762B7A"/>
    <w:rsid w:val="00765726"/>
    <w:rsid w:val="00766D6A"/>
    <w:rsid w:val="00767155"/>
    <w:rsid w:val="007700B4"/>
    <w:rsid w:val="00772AA7"/>
    <w:rsid w:val="00774345"/>
    <w:rsid w:val="00776049"/>
    <w:rsid w:val="00776F42"/>
    <w:rsid w:val="00777B4D"/>
    <w:rsid w:val="00783C0E"/>
    <w:rsid w:val="00784AC9"/>
    <w:rsid w:val="00790E17"/>
    <w:rsid w:val="00791704"/>
    <w:rsid w:val="0079507A"/>
    <w:rsid w:val="00797A04"/>
    <w:rsid w:val="007A249C"/>
    <w:rsid w:val="007A2C9A"/>
    <w:rsid w:val="007A2D53"/>
    <w:rsid w:val="007A395F"/>
    <w:rsid w:val="007A4679"/>
    <w:rsid w:val="007B1781"/>
    <w:rsid w:val="007B34FE"/>
    <w:rsid w:val="007B45D1"/>
    <w:rsid w:val="007C1094"/>
    <w:rsid w:val="007C2182"/>
    <w:rsid w:val="007C2567"/>
    <w:rsid w:val="007C286B"/>
    <w:rsid w:val="007C4BF1"/>
    <w:rsid w:val="007C6DD4"/>
    <w:rsid w:val="007D0A92"/>
    <w:rsid w:val="007D148F"/>
    <w:rsid w:val="007D38B9"/>
    <w:rsid w:val="007D4500"/>
    <w:rsid w:val="007E015B"/>
    <w:rsid w:val="007E3F07"/>
    <w:rsid w:val="007F1CC8"/>
    <w:rsid w:val="007F3231"/>
    <w:rsid w:val="007F3D2A"/>
    <w:rsid w:val="007F7887"/>
    <w:rsid w:val="007F79D5"/>
    <w:rsid w:val="008013D2"/>
    <w:rsid w:val="00803961"/>
    <w:rsid w:val="008040EE"/>
    <w:rsid w:val="008040F9"/>
    <w:rsid w:val="00804F3E"/>
    <w:rsid w:val="008061C1"/>
    <w:rsid w:val="00812054"/>
    <w:rsid w:val="008127DD"/>
    <w:rsid w:val="008148B5"/>
    <w:rsid w:val="0081506F"/>
    <w:rsid w:val="00816DC0"/>
    <w:rsid w:val="0081756F"/>
    <w:rsid w:val="00817D4D"/>
    <w:rsid w:val="00821B78"/>
    <w:rsid w:val="008258FA"/>
    <w:rsid w:val="008270CF"/>
    <w:rsid w:val="0083039E"/>
    <w:rsid w:val="00830F9A"/>
    <w:rsid w:val="008315A0"/>
    <w:rsid w:val="00832640"/>
    <w:rsid w:val="00832D9B"/>
    <w:rsid w:val="00833387"/>
    <w:rsid w:val="00835C7C"/>
    <w:rsid w:val="008421AF"/>
    <w:rsid w:val="00842FF9"/>
    <w:rsid w:val="00844923"/>
    <w:rsid w:val="008450C5"/>
    <w:rsid w:val="00845D3E"/>
    <w:rsid w:val="008474FF"/>
    <w:rsid w:val="00850873"/>
    <w:rsid w:val="00850AFE"/>
    <w:rsid w:val="008521FB"/>
    <w:rsid w:val="008523F0"/>
    <w:rsid w:val="00853A6B"/>
    <w:rsid w:val="0085496F"/>
    <w:rsid w:val="00854F88"/>
    <w:rsid w:val="00855638"/>
    <w:rsid w:val="00860E9A"/>
    <w:rsid w:val="008614A4"/>
    <w:rsid w:val="0086311D"/>
    <w:rsid w:val="00864C43"/>
    <w:rsid w:val="008653CA"/>
    <w:rsid w:val="008658A8"/>
    <w:rsid w:val="00867031"/>
    <w:rsid w:val="008701EB"/>
    <w:rsid w:val="0087053C"/>
    <w:rsid w:val="00870970"/>
    <w:rsid w:val="00874029"/>
    <w:rsid w:val="00874BE5"/>
    <w:rsid w:val="00875C96"/>
    <w:rsid w:val="0088035D"/>
    <w:rsid w:val="0088079D"/>
    <w:rsid w:val="00881F4C"/>
    <w:rsid w:val="0088269F"/>
    <w:rsid w:val="00883339"/>
    <w:rsid w:val="00884B8B"/>
    <w:rsid w:val="00887BFE"/>
    <w:rsid w:val="00892A62"/>
    <w:rsid w:val="00894D89"/>
    <w:rsid w:val="00895F62"/>
    <w:rsid w:val="00896437"/>
    <w:rsid w:val="008971DD"/>
    <w:rsid w:val="008975C5"/>
    <w:rsid w:val="008A0B11"/>
    <w:rsid w:val="008A2334"/>
    <w:rsid w:val="008A5A86"/>
    <w:rsid w:val="008A6F7B"/>
    <w:rsid w:val="008B0B73"/>
    <w:rsid w:val="008B0CF7"/>
    <w:rsid w:val="008B325E"/>
    <w:rsid w:val="008B6CD4"/>
    <w:rsid w:val="008B7A99"/>
    <w:rsid w:val="008B7DB3"/>
    <w:rsid w:val="008C2DEC"/>
    <w:rsid w:val="008C32ED"/>
    <w:rsid w:val="008C3B50"/>
    <w:rsid w:val="008C4FC0"/>
    <w:rsid w:val="008C5462"/>
    <w:rsid w:val="008C6535"/>
    <w:rsid w:val="008D1357"/>
    <w:rsid w:val="008D32E5"/>
    <w:rsid w:val="008D62B4"/>
    <w:rsid w:val="008E1F6B"/>
    <w:rsid w:val="008E43BF"/>
    <w:rsid w:val="008F07E4"/>
    <w:rsid w:val="008F1EF6"/>
    <w:rsid w:val="008F227C"/>
    <w:rsid w:val="008F4F19"/>
    <w:rsid w:val="008F5D0A"/>
    <w:rsid w:val="009013EB"/>
    <w:rsid w:val="009056C1"/>
    <w:rsid w:val="00905E94"/>
    <w:rsid w:val="0090753F"/>
    <w:rsid w:val="00910DA8"/>
    <w:rsid w:val="009123CA"/>
    <w:rsid w:val="0091343B"/>
    <w:rsid w:val="00913749"/>
    <w:rsid w:val="00917674"/>
    <w:rsid w:val="00920ACF"/>
    <w:rsid w:val="00922556"/>
    <w:rsid w:val="009226FB"/>
    <w:rsid w:val="0092306A"/>
    <w:rsid w:val="00925034"/>
    <w:rsid w:val="00930432"/>
    <w:rsid w:val="0093292B"/>
    <w:rsid w:val="0093322D"/>
    <w:rsid w:val="009338E5"/>
    <w:rsid w:val="00934855"/>
    <w:rsid w:val="0093488F"/>
    <w:rsid w:val="00934A63"/>
    <w:rsid w:val="009352E0"/>
    <w:rsid w:val="00937A22"/>
    <w:rsid w:val="00940791"/>
    <w:rsid w:val="00946A13"/>
    <w:rsid w:val="00946B21"/>
    <w:rsid w:val="0094757A"/>
    <w:rsid w:val="009479F4"/>
    <w:rsid w:val="009513F9"/>
    <w:rsid w:val="00952CC2"/>
    <w:rsid w:val="0095423B"/>
    <w:rsid w:val="0095480D"/>
    <w:rsid w:val="00957758"/>
    <w:rsid w:val="0095777D"/>
    <w:rsid w:val="0096478B"/>
    <w:rsid w:val="00966720"/>
    <w:rsid w:val="009669F6"/>
    <w:rsid w:val="009674D1"/>
    <w:rsid w:val="00967BA4"/>
    <w:rsid w:val="0097058F"/>
    <w:rsid w:val="00970C2E"/>
    <w:rsid w:val="00971B3C"/>
    <w:rsid w:val="009728E1"/>
    <w:rsid w:val="00981D74"/>
    <w:rsid w:val="00982468"/>
    <w:rsid w:val="00983CA2"/>
    <w:rsid w:val="0098422D"/>
    <w:rsid w:val="00990906"/>
    <w:rsid w:val="0099161B"/>
    <w:rsid w:val="00991E64"/>
    <w:rsid w:val="00992088"/>
    <w:rsid w:val="00992898"/>
    <w:rsid w:val="0099355E"/>
    <w:rsid w:val="00993A88"/>
    <w:rsid w:val="00996499"/>
    <w:rsid w:val="00996807"/>
    <w:rsid w:val="009A0544"/>
    <w:rsid w:val="009A4F20"/>
    <w:rsid w:val="009A6844"/>
    <w:rsid w:val="009A7455"/>
    <w:rsid w:val="009A77EA"/>
    <w:rsid w:val="009B0E23"/>
    <w:rsid w:val="009B44A0"/>
    <w:rsid w:val="009B7001"/>
    <w:rsid w:val="009C2669"/>
    <w:rsid w:val="009C3A56"/>
    <w:rsid w:val="009C3ED8"/>
    <w:rsid w:val="009C4905"/>
    <w:rsid w:val="009C50F7"/>
    <w:rsid w:val="009C521D"/>
    <w:rsid w:val="009C5CCD"/>
    <w:rsid w:val="009C65C7"/>
    <w:rsid w:val="009C6660"/>
    <w:rsid w:val="009C6E76"/>
    <w:rsid w:val="009C7D1A"/>
    <w:rsid w:val="009D2FF6"/>
    <w:rsid w:val="009D31BD"/>
    <w:rsid w:val="009D37AC"/>
    <w:rsid w:val="009D3F7C"/>
    <w:rsid w:val="009D5950"/>
    <w:rsid w:val="009D7905"/>
    <w:rsid w:val="009E0D11"/>
    <w:rsid w:val="009E33BC"/>
    <w:rsid w:val="009E3C2A"/>
    <w:rsid w:val="009E4B08"/>
    <w:rsid w:val="009E5F34"/>
    <w:rsid w:val="009E6CB3"/>
    <w:rsid w:val="009E748C"/>
    <w:rsid w:val="009F26DC"/>
    <w:rsid w:val="009F3A38"/>
    <w:rsid w:val="009F75CC"/>
    <w:rsid w:val="00A00D3E"/>
    <w:rsid w:val="00A01447"/>
    <w:rsid w:val="00A0440A"/>
    <w:rsid w:val="00A04649"/>
    <w:rsid w:val="00A0581D"/>
    <w:rsid w:val="00A06EA3"/>
    <w:rsid w:val="00A07F83"/>
    <w:rsid w:val="00A127AF"/>
    <w:rsid w:val="00A14B16"/>
    <w:rsid w:val="00A14C39"/>
    <w:rsid w:val="00A14EC0"/>
    <w:rsid w:val="00A150CD"/>
    <w:rsid w:val="00A15AA7"/>
    <w:rsid w:val="00A163AB"/>
    <w:rsid w:val="00A24286"/>
    <w:rsid w:val="00A25A2E"/>
    <w:rsid w:val="00A26AD7"/>
    <w:rsid w:val="00A273E3"/>
    <w:rsid w:val="00A36075"/>
    <w:rsid w:val="00A3698E"/>
    <w:rsid w:val="00A36FE8"/>
    <w:rsid w:val="00A37BE0"/>
    <w:rsid w:val="00A419EA"/>
    <w:rsid w:val="00A43C83"/>
    <w:rsid w:val="00A43DF9"/>
    <w:rsid w:val="00A503DC"/>
    <w:rsid w:val="00A52AC7"/>
    <w:rsid w:val="00A554D4"/>
    <w:rsid w:val="00A56571"/>
    <w:rsid w:val="00A6209C"/>
    <w:rsid w:val="00A62BF8"/>
    <w:rsid w:val="00A63C12"/>
    <w:rsid w:val="00A64C1A"/>
    <w:rsid w:val="00A6518A"/>
    <w:rsid w:val="00A662A5"/>
    <w:rsid w:val="00A666E2"/>
    <w:rsid w:val="00A6675D"/>
    <w:rsid w:val="00A6715A"/>
    <w:rsid w:val="00A67713"/>
    <w:rsid w:val="00A67DBC"/>
    <w:rsid w:val="00A67E4A"/>
    <w:rsid w:val="00A71AF4"/>
    <w:rsid w:val="00A72609"/>
    <w:rsid w:val="00A73EA4"/>
    <w:rsid w:val="00A751E2"/>
    <w:rsid w:val="00A752D5"/>
    <w:rsid w:val="00A75660"/>
    <w:rsid w:val="00A82C1D"/>
    <w:rsid w:val="00A84902"/>
    <w:rsid w:val="00A857C2"/>
    <w:rsid w:val="00A86161"/>
    <w:rsid w:val="00A9279C"/>
    <w:rsid w:val="00A93FA8"/>
    <w:rsid w:val="00A94952"/>
    <w:rsid w:val="00A9693B"/>
    <w:rsid w:val="00AA18C6"/>
    <w:rsid w:val="00AA21E9"/>
    <w:rsid w:val="00AA23C6"/>
    <w:rsid w:val="00AA2A16"/>
    <w:rsid w:val="00AA4389"/>
    <w:rsid w:val="00AA70A5"/>
    <w:rsid w:val="00AA7ADE"/>
    <w:rsid w:val="00AB1710"/>
    <w:rsid w:val="00AB195C"/>
    <w:rsid w:val="00AB1EFA"/>
    <w:rsid w:val="00AB4D61"/>
    <w:rsid w:val="00AB5AD0"/>
    <w:rsid w:val="00AB6A84"/>
    <w:rsid w:val="00AC09DE"/>
    <w:rsid w:val="00AC2D5D"/>
    <w:rsid w:val="00AC363C"/>
    <w:rsid w:val="00AC46F2"/>
    <w:rsid w:val="00AC6982"/>
    <w:rsid w:val="00AC6CFF"/>
    <w:rsid w:val="00AC77ED"/>
    <w:rsid w:val="00AD1825"/>
    <w:rsid w:val="00AD5770"/>
    <w:rsid w:val="00AD5C02"/>
    <w:rsid w:val="00AD6F25"/>
    <w:rsid w:val="00AE07EC"/>
    <w:rsid w:val="00AE160F"/>
    <w:rsid w:val="00AE1A39"/>
    <w:rsid w:val="00AE32FE"/>
    <w:rsid w:val="00AF0529"/>
    <w:rsid w:val="00AF0E69"/>
    <w:rsid w:val="00AF1039"/>
    <w:rsid w:val="00AF4679"/>
    <w:rsid w:val="00AF519C"/>
    <w:rsid w:val="00AF59E8"/>
    <w:rsid w:val="00B01DE0"/>
    <w:rsid w:val="00B07314"/>
    <w:rsid w:val="00B10E8C"/>
    <w:rsid w:val="00B11178"/>
    <w:rsid w:val="00B1195A"/>
    <w:rsid w:val="00B11DD6"/>
    <w:rsid w:val="00B124A8"/>
    <w:rsid w:val="00B12545"/>
    <w:rsid w:val="00B14C32"/>
    <w:rsid w:val="00B15EE1"/>
    <w:rsid w:val="00B16231"/>
    <w:rsid w:val="00B166C8"/>
    <w:rsid w:val="00B175D9"/>
    <w:rsid w:val="00B2361C"/>
    <w:rsid w:val="00B24A8A"/>
    <w:rsid w:val="00B265AC"/>
    <w:rsid w:val="00B266D6"/>
    <w:rsid w:val="00B31099"/>
    <w:rsid w:val="00B31240"/>
    <w:rsid w:val="00B31699"/>
    <w:rsid w:val="00B33861"/>
    <w:rsid w:val="00B33DA7"/>
    <w:rsid w:val="00B356FE"/>
    <w:rsid w:val="00B40221"/>
    <w:rsid w:val="00B44842"/>
    <w:rsid w:val="00B50F8F"/>
    <w:rsid w:val="00B519CD"/>
    <w:rsid w:val="00B51C43"/>
    <w:rsid w:val="00B53092"/>
    <w:rsid w:val="00B53417"/>
    <w:rsid w:val="00B55027"/>
    <w:rsid w:val="00B55E01"/>
    <w:rsid w:val="00B62314"/>
    <w:rsid w:val="00B62369"/>
    <w:rsid w:val="00B6412A"/>
    <w:rsid w:val="00B679A4"/>
    <w:rsid w:val="00B72FE9"/>
    <w:rsid w:val="00B735AD"/>
    <w:rsid w:val="00B74218"/>
    <w:rsid w:val="00B7458D"/>
    <w:rsid w:val="00B806AF"/>
    <w:rsid w:val="00B80D8F"/>
    <w:rsid w:val="00B810BF"/>
    <w:rsid w:val="00B8110A"/>
    <w:rsid w:val="00B81E4E"/>
    <w:rsid w:val="00B840A7"/>
    <w:rsid w:val="00B85F07"/>
    <w:rsid w:val="00B86AA5"/>
    <w:rsid w:val="00B92DD4"/>
    <w:rsid w:val="00B9324B"/>
    <w:rsid w:val="00B93816"/>
    <w:rsid w:val="00B95C2F"/>
    <w:rsid w:val="00BA46E2"/>
    <w:rsid w:val="00BA7806"/>
    <w:rsid w:val="00BB1DC4"/>
    <w:rsid w:val="00BB2523"/>
    <w:rsid w:val="00BB351E"/>
    <w:rsid w:val="00BB365A"/>
    <w:rsid w:val="00BB4754"/>
    <w:rsid w:val="00BB5693"/>
    <w:rsid w:val="00BC06BC"/>
    <w:rsid w:val="00BC3870"/>
    <w:rsid w:val="00BC4AD8"/>
    <w:rsid w:val="00BC4B6D"/>
    <w:rsid w:val="00BC78EC"/>
    <w:rsid w:val="00BC7F76"/>
    <w:rsid w:val="00BD2671"/>
    <w:rsid w:val="00BD2EE4"/>
    <w:rsid w:val="00BD43F1"/>
    <w:rsid w:val="00BD4D08"/>
    <w:rsid w:val="00BD6865"/>
    <w:rsid w:val="00BE0154"/>
    <w:rsid w:val="00BE0BC8"/>
    <w:rsid w:val="00BE152B"/>
    <w:rsid w:val="00BE20E1"/>
    <w:rsid w:val="00BE2EFB"/>
    <w:rsid w:val="00BE4F98"/>
    <w:rsid w:val="00BE5660"/>
    <w:rsid w:val="00BE65FA"/>
    <w:rsid w:val="00BE7700"/>
    <w:rsid w:val="00BF0F3C"/>
    <w:rsid w:val="00BF114A"/>
    <w:rsid w:val="00BF5EB8"/>
    <w:rsid w:val="00BF7470"/>
    <w:rsid w:val="00BF7CE2"/>
    <w:rsid w:val="00C0457A"/>
    <w:rsid w:val="00C06B99"/>
    <w:rsid w:val="00C06BCD"/>
    <w:rsid w:val="00C071AD"/>
    <w:rsid w:val="00C07F0C"/>
    <w:rsid w:val="00C108F8"/>
    <w:rsid w:val="00C11E0E"/>
    <w:rsid w:val="00C14036"/>
    <w:rsid w:val="00C15BF5"/>
    <w:rsid w:val="00C173C7"/>
    <w:rsid w:val="00C20254"/>
    <w:rsid w:val="00C30C3F"/>
    <w:rsid w:val="00C3250A"/>
    <w:rsid w:val="00C342B9"/>
    <w:rsid w:val="00C34B66"/>
    <w:rsid w:val="00C34FEF"/>
    <w:rsid w:val="00C35D04"/>
    <w:rsid w:val="00C37408"/>
    <w:rsid w:val="00C378E8"/>
    <w:rsid w:val="00C379D7"/>
    <w:rsid w:val="00C407F9"/>
    <w:rsid w:val="00C42AC4"/>
    <w:rsid w:val="00C457D0"/>
    <w:rsid w:val="00C46B8C"/>
    <w:rsid w:val="00C46BE5"/>
    <w:rsid w:val="00C477EB"/>
    <w:rsid w:val="00C5233F"/>
    <w:rsid w:val="00C5252B"/>
    <w:rsid w:val="00C52A36"/>
    <w:rsid w:val="00C548E7"/>
    <w:rsid w:val="00C55291"/>
    <w:rsid w:val="00C56D39"/>
    <w:rsid w:val="00C57B90"/>
    <w:rsid w:val="00C633B7"/>
    <w:rsid w:val="00C658E2"/>
    <w:rsid w:val="00C66626"/>
    <w:rsid w:val="00C66ED3"/>
    <w:rsid w:val="00C67496"/>
    <w:rsid w:val="00C70F15"/>
    <w:rsid w:val="00C715B0"/>
    <w:rsid w:val="00C71A1D"/>
    <w:rsid w:val="00C74389"/>
    <w:rsid w:val="00C75EE2"/>
    <w:rsid w:val="00C765FB"/>
    <w:rsid w:val="00C8000E"/>
    <w:rsid w:val="00C8077C"/>
    <w:rsid w:val="00C81A6C"/>
    <w:rsid w:val="00C85772"/>
    <w:rsid w:val="00C8596D"/>
    <w:rsid w:val="00C86AC1"/>
    <w:rsid w:val="00C86FED"/>
    <w:rsid w:val="00C87EC0"/>
    <w:rsid w:val="00C91101"/>
    <w:rsid w:val="00C91F30"/>
    <w:rsid w:val="00C9287C"/>
    <w:rsid w:val="00C93C9B"/>
    <w:rsid w:val="00C961C6"/>
    <w:rsid w:val="00C968DE"/>
    <w:rsid w:val="00C969C9"/>
    <w:rsid w:val="00CA0779"/>
    <w:rsid w:val="00CA080B"/>
    <w:rsid w:val="00CA31C1"/>
    <w:rsid w:val="00CA3BA5"/>
    <w:rsid w:val="00CA4FF0"/>
    <w:rsid w:val="00CA6511"/>
    <w:rsid w:val="00CA76C7"/>
    <w:rsid w:val="00CB01CE"/>
    <w:rsid w:val="00CB0F2A"/>
    <w:rsid w:val="00CB2693"/>
    <w:rsid w:val="00CB7CDA"/>
    <w:rsid w:val="00CC2756"/>
    <w:rsid w:val="00CC3449"/>
    <w:rsid w:val="00CC3E1C"/>
    <w:rsid w:val="00CC5E18"/>
    <w:rsid w:val="00CC769C"/>
    <w:rsid w:val="00CD01D6"/>
    <w:rsid w:val="00CD1AFD"/>
    <w:rsid w:val="00CD2817"/>
    <w:rsid w:val="00CD33AF"/>
    <w:rsid w:val="00CD3682"/>
    <w:rsid w:val="00CD40B6"/>
    <w:rsid w:val="00CD42BA"/>
    <w:rsid w:val="00CD587D"/>
    <w:rsid w:val="00CE04F2"/>
    <w:rsid w:val="00CE1117"/>
    <w:rsid w:val="00CE3BBC"/>
    <w:rsid w:val="00CE40B2"/>
    <w:rsid w:val="00CE47F2"/>
    <w:rsid w:val="00CE4E3B"/>
    <w:rsid w:val="00CE5AE0"/>
    <w:rsid w:val="00CE6680"/>
    <w:rsid w:val="00CE6C42"/>
    <w:rsid w:val="00CE702A"/>
    <w:rsid w:val="00CF0FC1"/>
    <w:rsid w:val="00CF2C56"/>
    <w:rsid w:val="00CF42F3"/>
    <w:rsid w:val="00CF6B2D"/>
    <w:rsid w:val="00D02814"/>
    <w:rsid w:val="00D03EB4"/>
    <w:rsid w:val="00D10EBA"/>
    <w:rsid w:val="00D11EA5"/>
    <w:rsid w:val="00D12899"/>
    <w:rsid w:val="00D14692"/>
    <w:rsid w:val="00D15248"/>
    <w:rsid w:val="00D15452"/>
    <w:rsid w:val="00D156E2"/>
    <w:rsid w:val="00D167E6"/>
    <w:rsid w:val="00D174D5"/>
    <w:rsid w:val="00D2214A"/>
    <w:rsid w:val="00D27EAF"/>
    <w:rsid w:val="00D307DA"/>
    <w:rsid w:val="00D3110F"/>
    <w:rsid w:val="00D31615"/>
    <w:rsid w:val="00D316DE"/>
    <w:rsid w:val="00D33681"/>
    <w:rsid w:val="00D36E2B"/>
    <w:rsid w:val="00D404EC"/>
    <w:rsid w:val="00D44628"/>
    <w:rsid w:val="00D45B19"/>
    <w:rsid w:val="00D50331"/>
    <w:rsid w:val="00D52EE0"/>
    <w:rsid w:val="00D54BF0"/>
    <w:rsid w:val="00D555F4"/>
    <w:rsid w:val="00D57080"/>
    <w:rsid w:val="00D63D68"/>
    <w:rsid w:val="00D6540D"/>
    <w:rsid w:val="00D707EA"/>
    <w:rsid w:val="00D7286E"/>
    <w:rsid w:val="00D737BF"/>
    <w:rsid w:val="00D73933"/>
    <w:rsid w:val="00D767FC"/>
    <w:rsid w:val="00D7741D"/>
    <w:rsid w:val="00D776B9"/>
    <w:rsid w:val="00D827A6"/>
    <w:rsid w:val="00D83E93"/>
    <w:rsid w:val="00D8722A"/>
    <w:rsid w:val="00D87F73"/>
    <w:rsid w:val="00D92139"/>
    <w:rsid w:val="00D92871"/>
    <w:rsid w:val="00D92C5B"/>
    <w:rsid w:val="00D946FF"/>
    <w:rsid w:val="00D96260"/>
    <w:rsid w:val="00DA6B59"/>
    <w:rsid w:val="00DA6F8E"/>
    <w:rsid w:val="00DB1635"/>
    <w:rsid w:val="00DB717C"/>
    <w:rsid w:val="00DB721E"/>
    <w:rsid w:val="00DC0CE7"/>
    <w:rsid w:val="00DC21B8"/>
    <w:rsid w:val="00DC2402"/>
    <w:rsid w:val="00DC3421"/>
    <w:rsid w:val="00DC42DC"/>
    <w:rsid w:val="00DC521F"/>
    <w:rsid w:val="00DD205C"/>
    <w:rsid w:val="00DD244C"/>
    <w:rsid w:val="00DD405A"/>
    <w:rsid w:val="00DE1B0F"/>
    <w:rsid w:val="00DE2DB4"/>
    <w:rsid w:val="00DE4953"/>
    <w:rsid w:val="00DE56BC"/>
    <w:rsid w:val="00DE66D6"/>
    <w:rsid w:val="00DE75FF"/>
    <w:rsid w:val="00DF05C3"/>
    <w:rsid w:val="00DF53D7"/>
    <w:rsid w:val="00DF6C1A"/>
    <w:rsid w:val="00DF6C38"/>
    <w:rsid w:val="00DF7398"/>
    <w:rsid w:val="00E023EA"/>
    <w:rsid w:val="00E03FCC"/>
    <w:rsid w:val="00E045BF"/>
    <w:rsid w:val="00E0475E"/>
    <w:rsid w:val="00E04D8F"/>
    <w:rsid w:val="00E07580"/>
    <w:rsid w:val="00E14A3E"/>
    <w:rsid w:val="00E15907"/>
    <w:rsid w:val="00E160A3"/>
    <w:rsid w:val="00E21E50"/>
    <w:rsid w:val="00E226C5"/>
    <w:rsid w:val="00E22E44"/>
    <w:rsid w:val="00E23E2F"/>
    <w:rsid w:val="00E252F1"/>
    <w:rsid w:val="00E3236A"/>
    <w:rsid w:val="00E32FA4"/>
    <w:rsid w:val="00E358AA"/>
    <w:rsid w:val="00E35C22"/>
    <w:rsid w:val="00E372F3"/>
    <w:rsid w:val="00E40773"/>
    <w:rsid w:val="00E41987"/>
    <w:rsid w:val="00E42675"/>
    <w:rsid w:val="00E42EF9"/>
    <w:rsid w:val="00E4574D"/>
    <w:rsid w:val="00E47974"/>
    <w:rsid w:val="00E52DF9"/>
    <w:rsid w:val="00E53433"/>
    <w:rsid w:val="00E53485"/>
    <w:rsid w:val="00E56072"/>
    <w:rsid w:val="00E57E97"/>
    <w:rsid w:val="00E60D10"/>
    <w:rsid w:val="00E61594"/>
    <w:rsid w:val="00E61985"/>
    <w:rsid w:val="00E62DDE"/>
    <w:rsid w:val="00E64476"/>
    <w:rsid w:val="00E64530"/>
    <w:rsid w:val="00E64BE5"/>
    <w:rsid w:val="00E70409"/>
    <w:rsid w:val="00E71ED2"/>
    <w:rsid w:val="00E722A4"/>
    <w:rsid w:val="00E72618"/>
    <w:rsid w:val="00E72A69"/>
    <w:rsid w:val="00E7754C"/>
    <w:rsid w:val="00E80AD6"/>
    <w:rsid w:val="00E87D4A"/>
    <w:rsid w:val="00E924F0"/>
    <w:rsid w:val="00E9280F"/>
    <w:rsid w:val="00E96F8E"/>
    <w:rsid w:val="00EA4E69"/>
    <w:rsid w:val="00EA7E98"/>
    <w:rsid w:val="00EB0404"/>
    <w:rsid w:val="00EB12B6"/>
    <w:rsid w:val="00EB1489"/>
    <w:rsid w:val="00EB2410"/>
    <w:rsid w:val="00EB42AF"/>
    <w:rsid w:val="00EC0187"/>
    <w:rsid w:val="00EC4BCB"/>
    <w:rsid w:val="00EC4E11"/>
    <w:rsid w:val="00EC54F9"/>
    <w:rsid w:val="00EC5981"/>
    <w:rsid w:val="00ED2975"/>
    <w:rsid w:val="00ED4485"/>
    <w:rsid w:val="00ED55AB"/>
    <w:rsid w:val="00ED5D92"/>
    <w:rsid w:val="00ED7886"/>
    <w:rsid w:val="00ED79C7"/>
    <w:rsid w:val="00ED7AF4"/>
    <w:rsid w:val="00EE4346"/>
    <w:rsid w:val="00EE59E2"/>
    <w:rsid w:val="00EF09CE"/>
    <w:rsid w:val="00EF14CC"/>
    <w:rsid w:val="00EF367C"/>
    <w:rsid w:val="00EF69BC"/>
    <w:rsid w:val="00F00676"/>
    <w:rsid w:val="00F00713"/>
    <w:rsid w:val="00F00B05"/>
    <w:rsid w:val="00F00EC2"/>
    <w:rsid w:val="00F07A05"/>
    <w:rsid w:val="00F113C2"/>
    <w:rsid w:val="00F1602B"/>
    <w:rsid w:val="00F166D3"/>
    <w:rsid w:val="00F2098E"/>
    <w:rsid w:val="00F20C10"/>
    <w:rsid w:val="00F21B87"/>
    <w:rsid w:val="00F21DAF"/>
    <w:rsid w:val="00F21E2F"/>
    <w:rsid w:val="00F226C9"/>
    <w:rsid w:val="00F23749"/>
    <w:rsid w:val="00F23E1F"/>
    <w:rsid w:val="00F244A8"/>
    <w:rsid w:val="00F24712"/>
    <w:rsid w:val="00F25FB8"/>
    <w:rsid w:val="00F30EBD"/>
    <w:rsid w:val="00F32AB6"/>
    <w:rsid w:val="00F32C70"/>
    <w:rsid w:val="00F33207"/>
    <w:rsid w:val="00F41ED7"/>
    <w:rsid w:val="00F42DAC"/>
    <w:rsid w:val="00F44B20"/>
    <w:rsid w:val="00F45F77"/>
    <w:rsid w:val="00F4631F"/>
    <w:rsid w:val="00F47DAF"/>
    <w:rsid w:val="00F5046E"/>
    <w:rsid w:val="00F53A74"/>
    <w:rsid w:val="00F54CCF"/>
    <w:rsid w:val="00F54E8A"/>
    <w:rsid w:val="00F56462"/>
    <w:rsid w:val="00F56EFA"/>
    <w:rsid w:val="00F60146"/>
    <w:rsid w:val="00F623CE"/>
    <w:rsid w:val="00F657E7"/>
    <w:rsid w:val="00F65954"/>
    <w:rsid w:val="00F7022E"/>
    <w:rsid w:val="00F72322"/>
    <w:rsid w:val="00F741F4"/>
    <w:rsid w:val="00F7518C"/>
    <w:rsid w:val="00F76AF0"/>
    <w:rsid w:val="00F803EC"/>
    <w:rsid w:val="00F8232C"/>
    <w:rsid w:val="00F8342D"/>
    <w:rsid w:val="00F838EA"/>
    <w:rsid w:val="00F85A60"/>
    <w:rsid w:val="00F86E2D"/>
    <w:rsid w:val="00F87C29"/>
    <w:rsid w:val="00F905AA"/>
    <w:rsid w:val="00F909FC"/>
    <w:rsid w:val="00F91918"/>
    <w:rsid w:val="00F92090"/>
    <w:rsid w:val="00F94276"/>
    <w:rsid w:val="00F947BF"/>
    <w:rsid w:val="00F94808"/>
    <w:rsid w:val="00F953F3"/>
    <w:rsid w:val="00F96F9A"/>
    <w:rsid w:val="00F97442"/>
    <w:rsid w:val="00FA018B"/>
    <w:rsid w:val="00FA1396"/>
    <w:rsid w:val="00FA37DC"/>
    <w:rsid w:val="00FA38F8"/>
    <w:rsid w:val="00FA3F46"/>
    <w:rsid w:val="00FA568E"/>
    <w:rsid w:val="00FA7345"/>
    <w:rsid w:val="00FB1AD3"/>
    <w:rsid w:val="00FB27E5"/>
    <w:rsid w:val="00FB5396"/>
    <w:rsid w:val="00FB5A31"/>
    <w:rsid w:val="00FC1119"/>
    <w:rsid w:val="00FC1ED3"/>
    <w:rsid w:val="00FC3752"/>
    <w:rsid w:val="00FC3C1B"/>
    <w:rsid w:val="00FD025B"/>
    <w:rsid w:val="00FD0A0E"/>
    <w:rsid w:val="00FD0FA8"/>
    <w:rsid w:val="00FD12B0"/>
    <w:rsid w:val="00FD445E"/>
    <w:rsid w:val="00FD7DD8"/>
    <w:rsid w:val="00FE140A"/>
    <w:rsid w:val="00FE289A"/>
    <w:rsid w:val="00FE6460"/>
    <w:rsid w:val="00FE78B9"/>
    <w:rsid w:val="00FF5B94"/>
  </w:rsids>
  <m:mathPr>
    <m:mathFont m:val="Cambria Math"/>
    <m:brkBin m:val="before"/>
    <m:brkBinSub m:val="--"/>
    <m:smallFrac/>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73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C" w:eastAsia="es-EC"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HTML Cite"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8E5"/>
    <w:pPr>
      <w:jc w:val="both"/>
    </w:pPr>
    <w:rPr>
      <w:rFonts w:ascii="Arial" w:hAnsi="Arial"/>
      <w:szCs w:val="24"/>
      <w:lang w:eastAsia="en-US"/>
    </w:rPr>
  </w:style>
  <w:style w:type="paragraph" w:styleId="Heading1">
    <w:name w:val="heading 1"/>
    <w:basedOn w:val="Normal"/>
    <w:next w:val="NormalInd"/>
    <w:qFormat/>
    <w:rsid w:val="009D7905"/>
    <w:pPr>
      <w:keepNext/>
      <w:numPr>
        <w:numId w:val="1"/>
      </w:numPr>
      <w:spacing w:before="800" w:after="100"/>
      <w:outlineLvl w:val="0"/>
    </w:pPr>
    <w:rPr>
      <w:rFonts w:cs="Arial"/>
      <w:b/>
      <w:bCs/>
      <w:kern w:val="32"/>
      <w:sz w:val="32"/>
      <w:szCs w:val="32"/>
    </w:rPr>
  </w:style>
  <w:style w:type="paragraph" w:styleId="Heading2">
    <w:name w:val="heading 2"/>
    <w:aliases w:val="Heading 2 Char Char Char"/>
    <w:basedOn w:val="Normal"/>
    <w:next w:val="NormalInd"/>
    <w:qFormat/>
    <w:rsid w:val="00753E4B"/>
    <w:pPr>
      <w:keepNext/>
      <w:numPr>
        <w:ilvl w:val="1"/>
        <w:numId w:val="1"/>
      </w:numPr>
      <w:spacing w:before="600" w:after="100"/>
      <w:ind w:left="595"/>
      <w:outlineLvl w:val="1"/>
    </w:pPr>
    <w:rPr>
      <w:rFonts w:cs="Arial"/>
      <w:b/>
      <w:bCs/>
      <w:i/>
      <w:iCs/>
      <w:sz w:val="28"/>
      <w:szCs w:val="28"/>
    </w:rPr>
  </w:style>
  <w:style w:type="paragraph" w:styleId="Heading3">
    <w:name w:val="heading 3"/>
    <w:basedOn w:val="Normal"/>
    <w:next w:val="NormalInd"/>
    <w:qFormat/>
    <w:rsid w:val="0008045E"/>
    <w:pPr>
      <w:keepNext/>
      <w:numPr>
        <w:ilvl w:val="2"/>
        <w:numId w:val="1"/>
      </w:numPr>
      <w:spacing w:before="500" w:after="100"/>
      <w:ind w:left="993"/>
      <w:outlineLvl w:val="2"/>
    </w:pPr>
    <w:rPr>
      <w:rFonts w:cs="Arial"/>
      <w:b/>
      <w:bCs/>
      <w:sz w:val="24"/>
      <w:szCs w:val="26"/>
    </w:rPr>
  </w:style>
  <w:style w:type="paragraph" w:styleId="Heading4">
    <w:name w:val="heading 4"/>
    <w:basedOn w:val="Normal"/>
    <w:next w:val="NormalInd"/>
    <w:link w:val="Heading4Char"/>
    <w:qFormat/>
    <w:rsid w:val="009D7905"/>
    <w:pPr>
      <w:keepNext/>
      <w:numPr>
        <w:ilvl w:val="3"/>
        <w:numId w:val="1"/>
      </w:numPr>
      <w:tabs>
        <w:tab w:val="left" w:pos="709"/>
      </w:tabs>
      <w:spacing w:before="300" w:after="100"/>
      <w:outlineLvl w:val="3"/>
    </w:pPr>
    <w:rPr>
      <w:rFonts w:ascii="Arial Narrow" w:hAnsi="Arial Narrow"/>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D7905"/>
    <w:pPr>
      <w:tabs>
        <w:tab w:val="center" w:pos="4394"/>
        <w:tab w:val="right" w:pos="8789"/>
      </w:tabs>
    </w:pPr>
    <w:rPr>
      <w:sz w:val="16"/>
    </w:rPr>
  </w:style>
  <w:style w:type="paragraph" w:styleId="Footer">
    <w:name w:val="footer"/>
    <w:basedOn w:val="Normal"/>
    <w:rsid w:val="009D7905"/>
    <w:pPr>
      <w:tabs>
        <w:tab w:val="center" w:pos="4394"/>
        <w:tab w:val="right" w:pos="8789"/>
      </w:tabs>
    </w:pPr>
    <w:rPr>
      <w:sz w:val="16"/>
    </w:rPr>
  </w:style>
  <w:style w:type="paragraph" w:styleId="TOC1">
    <w:name w:val="toc 1"/>
    <w:basedOn w:val="Normal"/>
    <w:next w:val="Normal"/>
    <w:autoRedefine/>
    <w:uiPriority w:val="39"/>
    <w:rsid w:val="009D7905"/>
    <w:pPr>
      <w:spacing w:before="120" w:after="120"/>
    </w:pPr>
    <w:rPr>
      <w:b/>
      <w:bCs/>
      <w:caps/>
    </w:rPr>
  </w:style>
  <w:style w:type="paragraph" w:styleId="Title">
    <w:name w:val="Title"/>
    <w:basedOn w:val="Normal"/>
    <w:qFormat/>
    <w:rsid w:val="009D7905"/>
    <w:pPr>
      <w:spacing w:before="400" w:after="100"/>
    </w:pPr>
    <w:rPr>
      <w:rFonts w:cs="Arial"/>
      <w:b/>
      <w:bCs/>
      <w:kern w:val="28"/>
      <w:sz w:val="32"/>
      <w:szCs w:val="32"/>
    </w:rPr>
  </w:style>
  <w:style w:type="paragraph" w:styleId="TOC2">
    <w:name w:val="toc 2"/>
    <w:basedOn w:val="Normal"/>
    <w:next w:val="Normal"/>
    <w:autoRedefine/>
    <w:uiPriority w:val="39"/>
    <w:rsid w:val="009D7905"/>
    <w:pPr>
      <w:ind w:left="200"/>
    </w:pPr>
    <w:rPr>
      <w:smallCaps/>
    </w:rPr>
  </w:style>
  <w:style w:type="paragraph" w:styleId="TOC3">
    <w:name w:val="toc 3"/>
    <w:basedOn w:val="Normal"/>
    <w:next w:val="Normal"/>
    <w:autoRedefine/>
    <w:uiPriority w:val="39"/>
    <w:rsid w:val="009D7905"/>
    <w:pPr>
      <w:ind w:left="400"/>
    </w:pPr>
    <w:rPr>
      <w:i/>
      <w:iCs/>
    </w:rPr>
  </w:style>
  <w:style w:type="paragraph" w:styleId="TOC4">
    <w:name w:val="toc 4"/>
    <w:basedOn w:val="Normal"/>
    <w:next w:val="Normal"/>
    <w:autoRedefine/>
    <w:uiPriority w:val="39"/>
    <w:rsid w:val="009D7905"/>
    <w:pPr>
      <w:ind w:left="600"/>
    </w:pPr>
    <w:rPr>
      <w:szCs w:val="21"/>
    </w:rPr>
  </w:style>
  <w:style w:type="character" w:styleId="Hyperlink">
    <w:name w:val="Hyperlink"/>
    <w:uiPriority w:val="99"/>
    <w:rsid w:val="009D7905"/>
    <w:rPr>
      <w:color w:val="0000FF"/>
      <w:u w:val="single"/>
    </w:rPr>
  </w:style>
  <w:style w:type="paragraph" w:styleId="Caption">
    <w:name w:val="caption"/>
    <w:basedOn w:val="Normal"/>
    <w:next w:val="Normal"/>
    <w:qFormat/>
    <w:rsid w:val="009D7905"/>
    <w:pPr>
      <w:spacing w:before="120" w:after="120"/>
      <w:ind w:left="851"/>
    </w:pPr>
    <w:rPr>
      <w:b/>
      <w:bCs/>
      <w:szCs w:val="20"/>
    </w:rPr>
  </w:style>
  <w:style w:type="paragraph" w:styleId="FootnoteText">
    <w:name w:val="footnote text"/>
    <w:basedOn w:val="Normal"/>
    <w:semiHidden/>
    <w:rsid w:val="009D7905"/>
    <w:rPr>
      <w:sz w:val="16"/>
      <w:szCs w:val="20"/>
    </w:rPr>
  </w:style>
  <w:style w:type="character" w:styleId="FootnoteReference">
    <w:name w:val="footnote reference"/>
    <w:semiHidden/>
    <w:rsid w:val="009D7905"/>
    <w:rPr>
      <w:vertAlign w:val="superscript"/>
    </w:rPr>
  </w:style>
  <w:style w:type="paragraph" w:styleId="TableofFigures">
    <w:name w:val="table of figures"/>
    <w:basedOn w:val="Normal"/>
    <w:next w:val="Normal"/>
    <w:rsid w:val="009D7905"/>
    <w:pPr>
      <w:ind w:left="400" w:hanging="400"/>
    </w:pPr>
    <w:rPr>
      <w:smallCaps/>
    </w:rPr>
  </w:style>
  <w:style w:type="character" w:styleId="CommentReference">
    <w:name w:val="annotation reference"/>
    <w:semiHidden/>
    <w:rsid w:val="009D7905"/>
    <w:rPr>
      <w:sz w:val="16"/>
      <w:szCs w:val="16"/>
    </w:rPr>
  </w:style>
  <w:style w:type="paragraph" w:styleId="CommentText">
    <w:name w:val="annotation text"/>
    <w:basedOn w:val="Normal"/>
    <w:semiHidden/>
    <w:rsid w:val="009D7905"/>
    <w:rPr>
      <w:szCs w:val="20"/>
    </w:rPr>
  </w:style>
  <w:style w:type="paragraph" w:styleId="BodyTextIndent">
    <w:name w:val="Body Text Indent"/>
    <w:basedOn w:val="Normal"/>
    <w:rsid w:val="009D7905"/>
    <w:pPr>
      <w:ind w:left="565"/>
    </w:pPr>
  </w:style>
  <w:style w:type="character" w:styleId="PageNumber">
    <w:name w:val="page number"/>
    <w:rsid w:val="00A86161"/>
    <w:rPr>
      <w:rFonts w:ascii="Arial" w:hAnsi="Arial"/>
    </w:rPr>
  </w:style>
  <w:style w:type="paragraph" w:customStyle="1" w:styleId="NormalInd">
    <w:name w:val="Normal Ind"/>
    <w:basedOn w:val="Normal"/>
    <w:link w:val="NormalIndCar"/>
    <w:rsid w:val="009D7905"/>
    <w:pPr>
      <w:ind w:left="851"/>
    </w:pPr>
  </w:style>
  <w:style w:type="table" w:customStyle="1" w:styleId="TableBluewColSeparator">
    <w:name w:val="Table Blue w/ColSeparator"/>
    <w:basedOn w:val="TableNormal"/>
    <w:rsid w:val="00D167E6"/>
    <w:rPr>
      <w:rFonts w:ascii="Arial" w:hAnsi="Arial"/>
      <w:sz w:val="18"/>
    </w:rPr>
    <w:tblPr>
      <w:jc w:val="center"/>
      <w:tblInd w:w="0" w:type="dxa"/>
      <w:tblBorders>
        <w:top w:val="single" w:sz="12" w:space="0" w:color="333399"/>
        <w:left w:val="single" w:sz="12" w:space="0" w:color="333399"/>
        <w:bottom w:val="single" w:sz="12" w:space="0" w:color="333399"/>
        <w:right w:val="single" w:sz="12" w:space="0" w:color="333399"/>
        <w:insideH w:val="single" w:sz="4" w:space="0" w:color="333399"/>
        <w:insideV w:val="single" w:sz="4" w:space="0" w:color="333399"/>
      </w:tblBorders>
      <w:tblCellMar>
        <w:top w:w="0" w:type="dxa"/>
        <w:left w:w="108" w:type="dxa"/>
        <w:bottom w:w="0" w:type="dxa"/>
        <w:right w:w="108" w:type="dxa"/>
      </w:tblCellMar>
    </w:tblPr>
    <w:trPr>
      <w:jc w:val="center"/>
    </w:trPr>
    <w:tblStylePr w:type="firstRow">
      <w:rPr>
        <w:rFonts w:ascii="Arial" w:hAnsi="Arial"/>
        <w:b/>
        <w:color w:val="FFFFFF"/>
        <w:sz w:val="18"/>
      </w:rPr>
      <w:tblPr/>
      <w:tcPr>
        <w:tcBorders>
          <w:top w:val="single" w:sz="12" w:space="0" w:color="333399"/>
          <w:bottom w:val="single" w:sz="12" w:space="0" w:color="333399"/>
        </w:tcBorders>
        <w:shd w:val="clear" w:color="auto" w:fill="666699"/>
      </w:tcPr>
    </w:tblStylePr>
  </w:style>
  <w:style w:type="table" w:customStyle="1" w:styleId="TableBasic1">
    <w:name w:val="Table Basic 1"/>
    <w:basedOn w:val="TableNormal"/>
    <w:rsid w:val="00D167E6"/>
    <w:rPr>
      <w:rFonts w:ascii="Arial" w:hAnsi="Arial"/>
      <w:sz w:val="18"/>
    </w:rPr>
    <w:tblPr>
      <w:jc w:val="center"/>
      <w:tblInd w:w="0" w:type="dxa"/>
      <w:tblBorders>
        <w:top w:val="single" w:sz="12" w:space="0" w:color="333399"/>
        <w:bottom w:val="single" w:sz="12" w:space="0" w:color="333399"/>
      </w:tblBorders>
      <w:tblCellMar>
        <w:top w:w="0" w:type="dxa"/>
        <w:left w:w="108" w:type="dxa"/>
        <w:bottom w:w="0" w:type="dxa"/>
        <w:right w:w="108" w:type="dxa"/>
      </w:tblCellMar>
    </w:tblPr>
    <w:trPr>
      <w:jc w:val="center"/>
    </w:trPr>
    <w:tblStylePr w:type="firstRow">
      <w:rPr>
        <w:rFonts w:ascii="Arial" w:hAnsi="Arial"/>
        <w:b/>
        <w:sz w:val="18"/>
      </w:rPr>
      <w:tblPr/>
      <w:tcPr>
        <w:tcBorders>
          <w:bottom w:val="single" w:sz="4" w:space="0" w:color="333399"/>
        </w:tcBorders>
      </w:tcPr>
    </w:tblStylePr>
  </w:style>
  <w:style w:type="table" w:customStyle="1" w:styleId="TableBluewoColSeparator">
    <w:name w:val="Table Blue wo/ColSeparator"/>
    <w:basedOn w:val="TableNormal"/>
    <w:rsid w:val="00D167E6"/>
    <w:rPr>
      <w:rFonts w:ascii="Arial" w:hAnsi="Arial"/>
      <w:sz w:val="18"/>
    </w:rPr>
    <w:tblPr>
      <w:jc w:val="center"/>
      <w:tblInd w:w="0" w:type="dxa"/>
      <w:tblBorders>
        <w:top w:val="single" w:sz="12" w:space="0" w:color="333399"/>
        <w:left w:val="single" w:sz="12" w:space="0" w:color="333399"/>
        <w:bottom w:val="single" w:sz="12" w:space="0" w:color="333399"/>
        <w:right w:val="single" w:sz="12" w:space="0" w:color="333399"/>
        <w:insideH w:val="single" w:sz="4" w:space="0" w:color="333399"/>
      </w:tblBorders>
      <w:tblCellMar>
        <w:top w:w="0" w:type="dxa"/>
        <w:left w:w="108" w:type="dxa"/>
        <w:bottom w:w="0" w:type="dxa"/>
        <w:right w:w="108" w:type="dxa"/>
      </w:tblCellMar>
    </w:tblPr>
    <w:trPr>
      <w:jc w:val="center"/>
    </w:trPr>
    <w:tblStylePr w:type="firstRow">
      <w:rPr>
        <w:rFonts w:ascii="Arial" w:hAnsi="Arial"/>
        <w:b/>
        <w:color w:val="FFFFFF"/>
        <w:sz w:val="18"/>
      </w:rPr>
      <w:tblPr/>
      <w:tcPr>
        <w:tcBorders>
          <w:bottom w:val="single" w:sz="12" w:space="0" w:color="333399"/>
        </w:tcBorders>
        <w:shd w:val="clear" w:color="auto" w:fill="666699"/>
      </w:tcPr>
    </w:tblStylePr>
  </w:style>
  <w:style w:type="paragraph" w:styleId="CommentSubject">
    <w:name w:val="annotation subject"/>
    <w:basedOn w:val="CommentText"/>
    <w:next w:val="CommentText"/>
    <w:semiHidden/>
    <w:rsid w:val="00D87F73"/>
    <w:rPr>
      <w:b/>
      <w:bCs/>
    </w:rPr>
  </w:style>
  <w:style w:type="paragraph" w:styleId="BalloonText">
    <w:name w:val="Balloon Text"/>
    <w:basedOn w:val="Normal"/>
    <w:semiHidden/>
    <w:rsid w:val="00D87F73"/>
    <w:rPr>
      <w:rFonts w:ascii="Tahoma" w:hAnsi="Tahoma" w:cs="Tahoma"/>
      <w:sz w:val="16"/>
      <w:szCs w:val="16"/>
    </w:rPr>
  </w:style>
  <w:style w:type="table" w:styleId="TableGrid">
    <w:name w:val="Table Grid"/>
    <w:basedOn w:val="TableNormal"/>
    <w:rsid w:val="00D167E6"/>
    <w:pPr>
      <w:jc w:val="both"/>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MainBodyText">
    <w:name w:val="Main Body Text"/>
    <w:basedOn w:val="Normal"/>
    <w:rsid w:val="004E424F"/>
    <w:pPr>
      <w:ind w:left="360"/>
      <w:jc w:val="left"/>
    </w:pPr>
    <w:rPr>
      <w:rFonts w:cs="Arial"/>
      <w:snapToGrid w:val="0"/>
      <w:sz w:val="22"/>
      <w:szCs w:val="22"/>
      <w:lang w:val="en-US"/>
    </w:rPr>
  </w:style>
  <w:style w:type="paragraph" w:customStyle="1" w:styleId="NormalStd">
    <w:name w:val="Normal Std"/>
    <w:basedOn w:val="Normal"/>
    <w:rsid w:val="004E424F"/>
    <w:pPr>
      <w:jc w:val="left"/>
    </w:pPr>
    <w:rPr>
      <w:rFonts w:eastAsia="MS Mincho"/>
      <w:szCs w:val="20"/>
    </w:rPr>
  </w:style>
  <w:style w:type="paragraph" w:customStyle="1" w:styleId="CharCharCarCar">
    <w:name w:val="Char Char Car Car"/>
    <w:basedOn w:val="Normal"/>
    <w:rsid w:val="00191B7C"/>
    <w:pPr>
      <w:spacing w:after="160" w:line="240" w:lineRule="exact"/>
      <w:jc w:val="left"/>
    </w:pPr>
    <w:rPr>
      <w:rFonts w:ascii="Verdana" w:hAnsi="Verdana"/>
      <w:szCs w:val="20"/>
      <w:lang w:val="en-US"/>
    </w:rPr>
  </w:style>
  <w:style w:type="paragraph" w:customStyle="1" w:styleId="ColorfulList-Accent11">
    <w:name w:val="Colorful List - Accent 11"/>
    <w:basedOn w:val="Normal"/>
    <w:uiPriority w:val="34"/>
    <w:qFormat/>
    <w:rsid w:val="003518B3"/>
    <w:pPr>
      <w:ind w:left="708"/>
    </w:pPr>
  </w:style>
  <w:style w:type="paragraph" w:customStyle="1" w:styleId="normalind0">
    <w:name w:val="normalind"/>
    <w:basedOn w:val="Normal"/>
    <w:rsid w:val="00191B7C"/>
    <w:pPr>
      <w:ind w:left="851"/>
    </w:pPr>
    <w:rPr>
      <w:rFonts w:cs="Arial"/>
      <w:szCs w:val="20"/>
      <w:lang w:val="es-ES" w:eastAsia="es-ES"/>
    </w:rPr>
  </w:style>
  <w:style w:type="character" w:styleId="HTMLCite">
    <w:name w:val="HTML Cite"/>
    <w:uiPriority w:val="99"/>
    <w:unhideWhenUsed/>
    <w:rsid w:val="00E61594"/>
    <w:rPr>
      <w:i/>
      <w:iCs/>
    </w:rPr>
  </w:style>
  <w:style w:type="character" w:styleId="FollowedHyperlink">
    <w:name w:val="FollowedHyperlink"/>
    <w:rsid w:val="001D2840"/>
    <w:rPr>
      <w:color w:val="800080"/>
      <w:u w:val="single"/>
    </w:rPr>
  </w:style>
  <w:style w:type="character" w:styleId="Emphasis">
    <w:name w:val="Emphasis"/>
    <w:uiPriority w:val="20"/>
    <w:qFormat/>
    <w:rsid w:val="00833387"/>
    <w:rPr>
      <w:i/>
      <w:iCs/>
    </w:rPr>
  </w:style>
  <w:style w:type="paragraph" w:styleId="DocumentMap">
    <w:name w:val="Document Map"/>
    <w:basedOn w:val="Normal"/>
    <w:link w:val="DocumentMapChar"/>
    <w:rsid w:val="005A2295"/>
    <w:rPr>
      <w:rFonts w:ascii="Tahoma" w:hAnsi="Tahoma" w:cs="Tahoma"/>
      <w:sz w:val="16"/>
      <w:szCs w:val="16"/>
    </w:rPr>
  </w:style>
  <w:style w:type="character" w:customStyle="1" w:styleId="DocumentMapChar">
    <w:name w:val="Document Map Char"/>
    <w:link w:val="DocumentMap"/>
    <w:rsid w:val="005A2295"/>
    <w:rPr>
      <w:rFonts w:ascii="Tahoma" w:hAnsi="Tahoma" w:cs="Tahoma"/>
      <w:sz w:val="16"/>
      <w:szCs w:val="16"/>
      <w:lang w:val="es-EC" w:eastAsia="en-US"/>
    </w:rPr>
  </w:style>
  <w:style w:type="table" w:styleId="MediumShading2-Accent5">
    <w:name w:val="Medium Shading 2 Accent 5"/>
    <w:basedOn w:val="TableNormal"/>
    <w:uiPriority w:val="69"/>
    <w:rsid w:val="003B7A0A"/>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Shading1-Accent5">
    <w:name w:val="Medium Shading 1 Accent 5"/>
    <w:basedOn w:val="TableNormal"/>
    <w:uiPriority w:val="68"/>
    <w:rsid w:val="003B7A0A"/>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olorfulShading-Accent4">
    <w:name w:val="Colorful Shading Accent 4"/>
    <w:basedOn w:val="TableNormal"/>
    <w:uiPriority w:val="62"/>
    <w:rsid w:val="003B7A0A"/>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System" w:eastAsia="Times New Roman" w:hAnsi="System"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ystem" w:eastAsia="Times New Roman" w:hAnsi="System"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ystem" w:eastAsia="Times New Roman" w:hAnsi="System" w:cs="Times New Roman"/>
        <w:b/>
        <w:bCs/>
      </w:rPr>
    </w:tblStylePr>
    <w:tblStylePr w:type="lastCol">
      <w:rPr>
        <w:rFonts w:ascii="System" w:eastAsia="Times New Roman" w:hAnsi="System"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6"/>
    <w:rsid w:val="003B7A0A"/>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7"/>
    <w:rsid w:val="003B7A0A"/>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ghtGrid-Accent4">
    <w:name w:val="Light Grid Accent 4"/>
    <w:basedOn w:val="TableNormal"/>
    <w:uiPriority w:val="67"/>
    <w:rsid w:val="00E21E50"/>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ghtGrid-Accent3">
    <w:name w:val="Light Grid Accent 3"/>
    <w:basedOn w:val="TableNormal"/>
    <w:uiPriority w:val="67"/>
    <w:rsid w:val="00E21E50"/>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ghtGrid-Accent6">
    <w:name w:val="Light Grid Accent 6"/>
    <w:basedOn w:val="TableNormal"/>
    <w:uiPriority w:val="67"/>
    <w:rsid w:val="00E21E50"/>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olorfulList-Accent4">
    <w:name w:val="Colorful List Accent 4"/>
    <w:basedOn w:val="TableNormal"/>
    <w:uiPriority w:val="63"/>
    <w:rsid w:val="00934A63"/>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NormalIndCar">
    <w:name w:val="Normal Ind Car"/>
    <w:link w:val="NormalInd"/>
    <w:rsid w:val="00553E4A"/>
    <w:rPr>
      <w:rFonts w:ascii="Arial" w:hAnsi="Arial"/>
      <w:szCs w:val="24"/>
      <w:lang w:eastAsia="en-US"/>
    </w:rPr>
  </w:style>
  <w:style w:type="paragraph" w:styleId="ListParagraph">
    <w:name w:val="List Paragraph"/>
    <w:basedOn w:val="Normal"/>
    <w:link w:val="ListParagraphChar"/>
    <w:uiPriority w:val="34"/>
    <w:qFormat/>
    <w:rsid w:val="008F5D0A"/>
    <w:pPr>
      <w:ind w:left="720"/>
      <w:contextualSpacing/>
    </w:pPr>
  </w:style>
  <w:style w:type="paragraph" w:styleId="NormalIndent">
    <w:name w:val="Normal Indent"/>
    <w:basedOn w:val="Normal"/>
    <w:rsid w:val="00F244A8"/>
    <w:pPr>
      <w:spacing w:after="100" w:line="260" w:lineRule="auto"/>
      <w:ind w:left="720"/>
    </w:pPr>
    <w:rPr>
      <w:rFonts w:ascii="Times New Roman" w:hAnsi="Times New Roman"/>
      <w:sz w:val="24"/>
      <w:lang w:val="es-ES" w:eastAsia="es-ES"/>
    </w:rPr>
  </w:style>
  <w:style w:type="paragraph" w:customStyle="1" w:styleId="Default">
    <w:name w:val="Default"/>
    <w:rsid w:val="00E53485"/>
    <w:pPr>
      <w:autoSpaceDE w:val="0"/>
      <w:autoSpaceDN w:val="0"/>
      <w:adjustRightInd w:val="0"/>
    </w:pPr>
    <w:rPr>
      <w:rFonts w:ascii="Arial" w:hAnsi="Arial" w:cs="Arial"/>
      <w:color w:val="000000"/>
      <w:sz w:val="24"/>
      <w:szCs w:val="24"/>
      <w:lang w:val="es-MX"/>
    </w:rPr>
  </w:style>
  <w:style w:type="character" w:customStyle="1" w:styleId="Heading4Char">
    <w:name w:val="Heading 4 Char"/>
    <w:basedOn w:val="DefaultParagraphFont"/>
    <w:link w:val="Heading4"/>
    <w:rsid w:val="00403D69"/>
    <w:rPr>
      <w:rFonts w:ascii="Arial Narrow" w:hAnsi="Arial Narrow"/>
      <w:b/>
      <w:bCs/>
      <w:sz w:val="24"/>
      <w:szCs w:val="28"/>
      <w:lang w:eastAsia="en-US"/>
    </w:rPr>
  </w:style>
  <w:style w:type="character" w:customStyle="1" w:styleId="ListParagraphChar">
    <w:name w:val="List Paragraph Char"/>
    <w:basedOn w:val="DefaultParagraphFont"/>
    <w:link w:val="ListParagraph"/>
    <w:uiPriority w:val="34"/>
    <w:locked/>
    <w:rsid w:val="00835C7C"/>
    <w:rPr>
      <w:rFonts w:ascii="Arial" w:hAnsi="Arial"/>
      <w:szCs w:val="24"/>
      <w:lang w:eastAsia="en-US"/>
    </w:rPr>
  </w:style>
  <w:style w:type="table" w:styleId="LightList-Accent1">
    <w:name w:val="Light List Accent 1"/>
    <w:basedOn w:val="TableNormal"/>
    <w:uiPriority w:val="61"/>
    <w:rsid w:val="00FB5A3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ubtleEmphasis">
    <w:name w:val="Subtle Emphasis"/>
    <w:basedOn w:val="DefaultParagraphFont"/>
    <w:uiPriority w:val="19"/>
    <w:qFormat/>
    <w:rsid w:val="000D1D49"/>
    <w:rPr>
      <w:rFonts w:ascii="Courier New" w:hAnsi="Courier New"/>
      <w:i w:val="0"/>
      <w:iCs/>
      <w:color w:val="auto"/>
      <w:sz w:val="20"/>
    </w:rPr>
  </w:style>
  <w:style w:type="paragraph" w:customStyle="1" w:styleId="TextosXML">
    <w:name w:val="Textos XML"/>
    <w:basedOn w:val="NormalInd"/>
    <w:link w:val="TextosXMLCar"/>
    <w:qFormat/>
    <w:rsid w:val="00572AF7"/>
    <w:pPr>
      <w:ind w:left="340"/>
    </w:pPr>
    <w:rPr>
      <w:rFonts w:ascii="Courier New" w:hAnsi="Courier New"/>
    </w:rPr>
  </w:style>
  <w:style w:type="character" w:customStyle="1" w:styleId="TextosXMLCar">
    <w:name w:val="Textos XML Car"/>
    <w:basedOn w:val="NormalIndCar"/>
    <w:link w:val="TextosXML"/>
    <w:rsid w:val="00572AF7"/>
    <w:rPr>
      <w:rFonts w:ascii="Courier New" w:hAnsi="Courier New"/>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C" w:eastAsia="es-EC"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HTML Cite"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8E5"/>
    <w:pPr>
      <w:jc w:val="both"/>
    </w:pPr>
    <w:rPr>
      <w:rFonts w:ascii="Arial" w:hAnsi="Arial"/>
      <w:szCs w:val="24"/>
      <w:lang w:eastAsia="en-US"/>
    </w:rPr>
  </w:style>
  <w:style w:type="paragraph" w:styleId="Heading1">
    <w:name w:val="heading 1"/>
    <w:basedOn w:val="Normal"/>
    <w:next w:val="NormalInd"/>
    <w:qFormat/>
    <w:rsid w:val="009D7905"/>
    <w:pPr>
      <w:keepNext/>
      <w:numPr>
        <w:numId w:val="1"/>
      </w:numPr>
      <w:spacing w:before="800" w:after="100"/>
      <w:outlineLvl w:val="0"/>
    </w:pPr>
    <w:rPr>
      <w:rFonts w:cs="Arial"/>
      <w:b/>
      <w:bCs/>
      <w:kern w:val="32"/>
      <w:sz w:val="32"/>
      <w:szCs w:val="32"/>
    </w:rPr>
  </w:style>
  <w:style w:type="paragraph" w:styleId="Heading2">
    <w:name w:val="heading 2"/>
    <w:aliases w:val="Heading 2 Char Char Char"/>
    <w:basedOn w:val="Normal"/>
    <w:next w:val="NormalInd"/>
    <w:qFormat/>
    <w:rsid w:val="00753E4B"/>
    <w:pPr>
      <w:keepNext/>
      <w:numPr>
        <w:ilvl w:val="1"/>
        <w:numId w:val="1"/>
      </w:numPr>
      <w:spacing w:before="600" w:after="100"/>
      <w:ind w:left="595"/>
      <w:outlineLvl w:val="1"/>
    </w:pPr>
    <w:rPr>
      <w:rFonts w:cs="Arial"/>
      <w:b/>
      <w:bCs/>
      <w:i/>
      <w:iCs/>
      <w:sz w:val="28"/>
      <w:szCs w:val="28"/>
    </w:rPr>
  </w:style>
  <w:style w:type="paragraph" w:styleId="Heading3">
    <w:name w:val="heading 3"/>
    <w:basedOn w:val="Normal"/>
    <w:next w:val="NormalInd"/>
    <w:qFormat/>
    <w:rsid w:val="0008045E"/>
    <w:pPr>
      <w:keepNext/>
      <w:numPr>
        <w:ilvl w:val="2"/>
        <w:numId w:val="1"/>
      </w:numPr>
      <w:spacing w:before="500" w:after="100"/>
      <w:ind w:left="993"/>
      <w:outlineLvl w:val="2"/>
    </w:pPr>
    <w:rPr>
      <w:rFonts w:cs="Arial"/>
      <w:b/>
      <w:bCs/>
      <w:sz w:val="24"/>
      <w:szCs w:val="26"/>
    </w:rPr>
  </w:style>
  <w:style w:type="paragraph" w:styleId="Heading4">
    <w:name w:val="heading 4"/>
    <w:basedOn w:val="Normal"/>
    <w:next w:val="NormalInd"/>
    <w:link w:val="Heading4Char"/>
    <w:qFormat/>
    <w:rsid w:val="009D7905"/>
    <w:pPr>
      <w:keepNext/>
      <w:numPr>
        <w:ilvl w:val="3"/>
        <w:numId w:val="1"/>
      </w:numPr>
      <w:tabs>
        <w:tab w:val="left" w:pos="709"/>
      </w:tabs>
      <w:spacing w:before="300" w:after="100"/>
      <w:outlineLvl w:val="3"/>
    </w:pPr>
    <w:rPr>
      <w:rFonts w:ascii="Arial Narrow" w:hAnsi="Arial Narrow"/>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D7905"/>
    <w:pPr>
      <w:tabs>
        <w:tab w:val="center" w:pos="4394"/>
        <w:tab w:val="right" w:pos="8789"/>
      </w:tabs>
    </w:pPr>
    <w:rPr>
      <w:sz w:val="16"/>
    </w:rPr>
  </w:style>
  <w:style w:type="paragraph" w:styleId="Footer">
    <w:name w:val="footer"/>
    <w:basedOn w:val="Normal"/>
    <w:rsid w:val="009D7905"/>
    <w:pPr>
      <w:tabs>
        <w:tab w:val="center" w:pos="4394"/>
        <w:tab w:val="right" w:pos="8789"/>
      </w:tabs>
    </w:pPr>
    <w:rPr>
      <w:sz w:val="16"/>
    </w:rPr>
  </w:style>
  <w:style w:type="paragraph" w:styleId="TOC1">
    <w:name w:val="toc 1"/>
    <w:basedOn w:val="Normal"/>
    <w:next w:val="Normal"/>
    <w:autoRedefine/>
    <w:uiPriority w:val="39"/>
    <w:rsid w:val="009D7905"/>
    <w:pPr>
      <w:spacing w:before="120" w:after="120"/>
    </w:pPr>
    <w:rPr>
      <w:b/>
      <w:bCs/>
      <w:caps/>
    </w:rPr>
  </w:style>
  <w:style w:type="paragraph" w:styleId="Title">
    <w:name w:val="Title"/>
    <w:basedOn w:val="Normal"/>
    <w:qFormat/>
    <w:rsid w:val="009D7905"/>
    <w:pPr>
      <w:spacing w:before="400" w:after="100"/>
    </w:pPr>
    <w:rPr>
      <w:rFonts w:cs="Arial"/>
      <w:b/>
      <w:bCs/>
      <w:kern w:val="28"/>
      <w:sz w:val="32"/>
      <w:szCs w:val="32"/>
    </w:rPr>
  </w:style>
  <w:style w:type="paragraph" w:styleId="TOC2">
    <w:name w:val="toc 2"/>
    <w:basedOn w:val="Normal"/>
    <w:next w:val="Normal"/>
    <w:autoRedefine/>
    <w:uiPriority w:val="39"/>
    <w:rsid w:val="009D7905"/>
    <w:pPr>
      <w:ind w:left="200"/>
    </w:pPr>
    <w:rPr>
      <w:smallCaps/>
    </w:rPr>
  </w:style>
  <w:style w:type="paragraph" w:styleId="TOC3">
    <w:name w:val="toc 3"/>
    <w:basedOn w:val="Normal"/>
    <w:next w:val="Normal"/>
    <w:autoRedefine/>
    <w:uiPriority w:val="39"/>
    <w:rsid w:val="009D7905"/>
    <w:pPr>
      <w:ind w:left="400"/>
    </w:pPr>
    <w:rPr>
      <w:i/>
      <w:iCs/>
    </w:rPr>
  </w:style>
  <w:style w:type="paragraph" w:styleId="TOC4">
    <w:name w:val="toc 4"/>
    <w:basedOn w:val="Normal"/>
    <w:next w:val="Normal"/>
    <w:autoRedefine/>
    <w:uiPriority w:val="39"/>
    <w:rsid w:val="009D7905"/>
    <w:pPr>
      <w:ind w:left="600"/>
    </w:pPr>
    <w:rPr>
      <w:szCs w:val="21"/>
    </w:rPr>
  </w:style>
  <w:style w:type="character" w:styleId="Hyperlink">
    <w:name w:val="Hyperlink"/>
    <w:uiPriority w:val="99"/>
    <w:rsid w:val="009D7905"/>
    <w:rPr>
      <w:color w:val="0000FF"/>
      <w:u w:val="single"/>
    </w:rPr>
  </w:style>
  <w:style w:type="paragraph" w:styleId="Caption">
    <w:name w:val="caption"/>
    <w:basedOn w:val="Normal"/>
    <w:next w:val="Normal"/>
    <w:qFormat/>
    <w:rsid w:val="009D7905"/>
    <w:pPr>
      <w:spacing w:before="120" w:after="120"/>
      <w:ind w:left="851"/>
    </w:pPr>
    <w:rPr>
      <w:b/>
      <w:bCs/>
      <w:szCs w:val="20"/>
    </w:rPr>
  </w:style>
  <w:style w:type="paragraph" w:styleId="FootnoteText">
    <w:name w:val="footnote text"/>
    <w:basedOn w:val="Normal"/>
    <w:semiHidden/>
    <w:rsid w:val="009D7905"/>
    <w:rPr>
      <w:sz w:val="16"/>
      <w:szCs w:val="20"/>
    </w:rPr>
  </w:style>
  <w:style w:type="character" w:styleId="FootnoteReference">
    <w:name w:val="footnote reference"/>
    <w:semiHidden/>
    <w:rsid w:val="009D7905"/>
    <w:rPr>
      <w:vertAlign w:val="superscript"/>
    </w:rPr>
  </w:style>
  <w:style w:type="paragraph" w:styleId="TableofFigures">
    <w:name w:val="table of figures"/>
    <w:basedOn w:val="Normal"/>
    <w:next w:val="Normal"/>
    <w:rsid w:val="009D7905"/>
    <w:pPr>
      <w:ind w:left="400" w:hanging="400"/>
    </w:pPr>
    <w:rPr>
      <w:smallCaps/>
    </w:rPr>
  </w:style>
  <w:style w:type="character" w:styleId="CommentReference">
    <w:name w:val="annotation reference"/>
    <w:semiHidden/>
    <w:rsid w:val="009D7905"/>
    <w:rPr>
      <w:sz w:val="16"/>
      <w:szCs w:val="16"/>
    </w:rPr>
  </w:style>
  <w:style w:type="paragraph" w:styleId="CommentText">
    <w:name w:val="annotation text"/>
    <w:basedOn w:val="Normal"/>
    <w:semiHidden/>
    <w:rsid w:val="009D7905"/>
    <w:rPr>
      <w:szCs w:val="20"/>
    </w:rPr>
  </w:style>
  <w:style w:type="paragraph" w:styleId="BodyTextIndent">
    <w:name w:val="Body Text Indent"/>
    <w:basedOn w:val="Normal"/>
    <w:rsid w:val="009D7905"/>
    <w:pPr>
      <w:ind w:left="565"/>
    </w:pPr>
  </w:style>
  <w:style w:type="character" w:styleId="PageNumber">
    <w:name w:val="page number"/>
    <w:rsid w:val="00A86161"/>
    <w:rPr>
      <w:rFonts w:ascii="Arial" w:hAnsi="Arial"/>
    </w:rPr>
  </w:style>
  <w:style w:type="paragraph" w:customStyle="1" w:styleId="NormalInd">
    <w:name w:val="Normal Ind"/>
    <w:basedOn w:val="Normal"/>
    <w:link w:val="NormalIndCar"/>
    <w:rsid w:val="009D7905"/>
    <w:pPr>
      <w:ind w:left="851"/>
    </w:pPr>
  </w:style>
  <w:style w:type="table" w:customStyle="1" w:styleId="TableBluewColSeparator">
    <w:name w:val="Table Blue w/ColSeparator"/>
    <w:basedOn w:val="TableNormal"/>
    <w:rsid w:val="00D167E6"/>
    <w:rPr>
      <w:rFonts w:ascii="Arial" w:hAnsi="Arial"/>
      <w:sz w:val="18"/>
    </w:rPr>
    <w:tblPr>
      <w:jc w:val="center"/>
      <w:tblInd w:w="0" w:type="dxa"/>
      <w:tblBorders>
        <w:top w:val="single" w:sz="12" w:space="0" w:color="333399"/>
        <w:left w:val="single" w:sz="12" w:space="0" w:color="333399"/>
        <w:bottom w:val="single" w:sz="12" w:space="0" w:color="333399"/>
        <w:right w:val="single" w:sz="12" w:space="0" w:color="333399"/>
        <w:insideH w:val="single" w:sz="4" w:space="0" w:color="333399"/>
        <w:insideV w:val="single" w:sz="4" w:space="0" w:color="333399"/>
      </w:tblBorders>
      <w:tblCellMar>
        <w:top w:w="0" w:type="dxa"/>
        <w:left w:w="108" w:type="dxa"/>
        <w:bottom w:w="0" w:type="dxa"/>
        <w:right w:w="108" w:type="dxa"/>
      </w:tblCellMar>
    </w:tblPr>
    <w:trPr>
      <w:jc w:val="center"/>
    </w:trPr>
    <w:tblStylePr w:type="firstRow">
      <w:rPr>
        <w:rFonts w:ascii="Arial" w:hAnsi="Arial"/>
        <w:b/>
        <w:color w:val="FFFFFF"/>
        <w:sz w:val="18"/>
      </w:rPr>
      <w:tblPr/>
      <w:tcPr>
        <w:tcBorders>
          <w:top w:val="single" w:sz="12" w:space="0" w:color="333399"/>
          <w:bottom w:val="single" w:sz="12" w:space="0" w:color="333399"/>
        </w:tcBorders>
        <w:shd w:val="clear" w:color="auto" w:fill="666699"/>
      </w:tcPr>
    </w:tblStylePr>
  </w:style>
  <w:style w:type="table" w:customStyle="1" w:styleId="TableBasic1">
    <w:name w:val="Table Basic 1"/>
    <w:basedOn w:val="TableNormal"/>
    <w:rsid w:val="00D167E6"/>
    <w:rPr>
      <w:rFonts w:ascii="Arial" w:hAnsi="Arial"/>
      <w:sz w:val="18"/>
    </w:rPr>
    <w:tblPr>
      <w:jc w:val="center"/>
      <w:tblInd w:w="0" w:type="dxa"/>
      <w:tblBorders>
        <w:top w:val="single" w:sz="12" w:space="0" w:color="333399"/>
        <w:bottom w:val="single" w:sz="12" w:space="0" w:color="333399"/>
      </w:tblBorders>
      <w:tblCellMar>
        <w:top w:w="0" w:type="dxa"/>
        <w:left w:w="108" w:type="dxa"/>
        <w:bottom w:w="0" w:type="dxa"/>
        <w:right w:w="108" w:type="dxa"/>
      </w:tblCellMar>
    </w:tblPr>
    <w:trPr>
      <w:jc w:val="center"/>
    </w:trPr>
    <w:tblStylePr w:type="firstRow">
      <w:rPr>
        <w:rFonts w:ascii="Arial" w:hAnsi="Arial"/>
        <w:b/>
        <w:sz w:val="18"/>
      </w:rPr>
      <w:tblPr/>
      <w:tcPr>
        <w:tcBorders>
          <w:bottom w:val="single" w:sz="4" w:space="0" w:color="333399"/>
        </w:tcBorders>
      </w:tcPr>
    </w:tblStylePr>
  </w:style>
  <w:style w:type="table" w:customStyle="1" w:styleId="TableBluewoColSeparator">
    <w:name w:val="Table Blue wo/ColSeparator"/>
    <w:basedOn w:val="TableNormal"/>
    <w:rsid w:val="00D167E6"/>
    <w:rPr>
      <w:rFonts w:ascii="Arial" w:hAnsi="Arial"/>
      <w:sz w:val="18"/>
    </w:rPr>
    <w:tblPr>
      <w:jc w:val="center"/>
      <w:tblInd w:w="0" w:type="dxa"/>
      <w:tblBorders>
        <w:top w:val="single" w:sz="12" w:space="0" w:color="333399"/>
        <w:left w:val="single" w:sz="12" w:space="0" w:color="333399"/>
        <w:bottom w:val="single" w:sz="12" w:space="0" w:color="333399"/>
        <w:right w:val="single" w:sz="12" w:space="0" w:color="333399"/>
        <w:insideH w:val="single" w:sz="4" w:space="0" w:color="333399"/>
      </w:tblBorders>
      <w:tblCellMar>
        <w:top w:w="0" w:type="dxa"/>
        <w:left w:w="108" w:type="dxa"/>
        <w:bottom w:w="0" w:type="dxa"/>
        <w:right w:w="108" w:type="dxa"/>
      </w:tblCellMar>
    </w:tblPr>
    <w:trPr>
      <w:jc w:val="center"/>
    </w:trPr>
    <w:tblStylePr w:type="firstRow">
      <w:rPr>
        <w:rFonts w:ascii="Arial" w:hAnsi="Arial"/>
        <w:b/>
        <w:color w:val="FFFFFF"/>
        <w:sz w:val="18"/>
      </w:rPr>
      <w:tblPr/>
      <w:tcPr>
        <w:tcBorders>
          <w:bottom w:val="single" w:sz="12" w:space="0" w:color="333399"/>
        </w:tcBorders>
        <w:shd w:val="clear" w:color="auto" w:fill="666699"/>
      </w:tcPr>
    </w:tblStylePr>
  </w:style>
  <w:style w:type="paragraph" w:styleId="CommentSubject">
    <w:name w:val="annotation subject"/>
    <w:basedOn w:val="CommentText"/>
    <w:next w:val="CommentText"/>
    <w:semiHidden/>
    <w:rsid w:val="00D87F73"/>
    <w:rPr>
      <w:b/>
      <w:bCs/>
    </w:rPr>
  </w:style>
  <w:style w:type="paragraph" w:styleId="BalloonText">
    <w:name w:val="Balloon Text"/>
    <w:basedOn w:val="Normal"/>
    <w:semiHidden/>
    <w:rsid w:val="00D87F73"/>
    <w:rPr>
      <w:rFonts w:ascii="Tahoma" w:hAnsi="Tahoma" w:cs="Tahoma"/>
      <w:sz w:val="16"/>
      <w:szCs w:val="16"/>
    </w:rPr>
  </w:style>
  <w:style w:type="table" w:styleId="TableGrid">
    <w:name w:val="Table Grid"/>
    <w:basedOn w:val="TableNormal"/>
    <w:rsid w:val="00D167E6"/>
    <w:pPr>
      <w:jc w:val="both"/>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MainBodyText">
    <w:name w:val="Main Body Text"/>
    <w:basedOn w:val="Normal"/>
    <w:rsid w:val="004E424F"/>
    <w:pPr>
      <w:ind w:left="360"/>
      <w:jc w:val="left"/>
    </w:pPr>
    <w:rPr>
      <w:rFonts w:cs="Arial"/>
      <w:snapToGrid w:val="0"/>
      <w:sz w:val="22"/>
      <w:szCs w:val="22"/>
      <w:lang w:val="en-US"/>
    </w:rPr>
  </w:style>
  <w:style w:type="paragraph" w:customStyle="1" w:styleId="NormalStd">
    <w:name w:val="Normal Std"/>
    <w:basedOn w:val="Normal"/>
    <w:rsid w:val="004E424F"/>
    <w:pPr>
      <w:jc w:val="left"/>
    </w:pPr>
    <w:rPr>
      <w:rFonts w:eastAsia="MS Mincho"/>
      <w:szCs w:val="20"/>
    </w:rPr>
  </w:style>
  <w:style w:type="paragraph" w:customStyle="1" w:styleId="CharCharCarCar">
    <w:name w:val="Char Char Car Car"/>
    <w:basedOn w:val="Normal"/>
    <w:rsid w:val="00191B7C"/>
    <w:pPr>
      <w:spacing w:after="160" w:line="240" w:lineRule="exact"/>
      <w:jc w:val="left"/>
    </w:pPr>
    <w:rPr>
      <w:rFonts w:ascii="Verdana" w:hAnsi="Verdana"/>
      <w:szCs w:val="20"/>
      <w:lang w:val="en-US"/>
    </w:rPr>
  </w:style>
  <w:style w:type="paragraph" w:customStyle="1" w:styleId="ColorfulList-Accent11">
    <w:name w:val="Colorful List - Accent 11"/>
    <w:basedOn w:val="Normal"/>
    <w:uiPriority w:val="34"/>
    <w:qFormat/>
    <w:rsid w:val="003518B3"/>
    <w:pPr>
      <w:ind w:left="708"/>
    </w:pPr>
  </w:style>
  <w:style w:type="paragraph" w:customStyle="1" w:styleId="normalind0">
    <w:name w:val="normalind"/>
    <w:basedOn w:val="Normal"/>
    <w:rsid w:val="00191B7C"/>
    <w:pPr>
      <w:ind w:left="851"/>
    </w:pPr>
    <w:rPr>
      <w:rFonts w:cs="Arial"/>
      <w:szCs w:val="20"/>
      <w:lang w:val="es-ES" w:eastAsia="es-ES"/>
    </w:rPr>
  </w:style>
  <w:style w:type="character" w:styleId="HTMLCite">
    <w:name w:val="HTML Cite"/>
    <w:uiPriority w:val="99"/>
    <w:unhideWhenUsed/>
    <w:rsid w:val="00E61594"/>
    <w:rPr>
      <w:i/>
      <w:iCs/>
    </w:rPr>
  </w:style>
  <w:style w:type="character" w:styleId="FollowedHyperlink">
    <w:name w:val="FollowedHyperlink"/>
    <w:rsid w:val="001D2840"/>
    <w:rPr>
      <w:color w:val="800080"/>
      <w:u w:val="single"/>
    </w:rPr>
  </w:style>
  <w:style w:type="character" w:styleId="Emphasis">
    <w:name w:val="Emphasis"/>
    <w:uiPriority w:val="20"/>
    <w:qFormat/>
    <w:rsid w:val="00833387"/>
    <w:rPr>
      <w:i/>
      <w:iCs/>
    </w:rPr>
  </w:style>
  <w:style w:type="paragraph" w:styleId="DocumentMap">
    <w:name w:val="Document Map"/>
    <w:basedOn w:val="Normal"/>
    <w:link w:val="DocumentMapChar"/>
    <w:rsid w:val="005A2295"/>
    <w:rPr>
      <w:rFonts w:ascii="Tahoma" w:hAnsi="Tahoma" w:cs="Tahoma"/>
      <w:sz w:val="16"/>
      <w:szCs w:val="16"/>
    </w:rPr>
  </w:style>
  <w:style w:type="character" w:customStyle="1" w:styleId="DocumentMapChar">
    <w:name w:val="Document Map Char"/>
    <w:link w:val="DocumentMap"/>
    <w:rsid w:val="005A2295"/>
    <w:rPr>
      <w:rFonts w:ascii="Tahoma" w:hAnsi="Tahoma" w:cs="Tahoma"/>
      <w:sz w:val="16"/>
      <w:szCs w:val="16"/>
      <w:lang w:val="es-EC" w:eastAsia="en-US"/>
    </w:rPr>
  </w:style>
  <w:style w:type="table" w:styleId="MediumShading2-Accent5">
    <w:name w:val="Medium Shading 2 Accent 5"/>
    <w:basedOn w:val="TableNormal"/>
    <w:uiPriority w:val="69"/>
    <w:rsid w:val="003B7A0A"/>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Shading1-Accent5">
    <w:name w:val="Medium Shading 1 Accent 5"/>
    <w:basedOn w:val="TableNormal"/>
    <w:uiPriority w:val="68"/>
    <w:rsid w:val="003B7A0A"/>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olorfulShading-Accent4">
    <w:name w:val="Colorful Shading Accent 4"/>
    <w:basedOn w:val="TableNormal"/>
    <w:uiPriority w:val="62"/>
    <w:rsid w:val="003B7A0A"/>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System" w:eastAsia="Times New Roman" w:hAnsi="System"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ystem" w:eastAsia="Times New Roman" w:hAnsi="System"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ystem" w:eastAsia="Times New Roman" w:hAnsi="System" w:cs="Times New Roman"/>
        <w:b/>
        <w:bCs/>
      </w:rPr>
    </w:tblStylePr>
    <w:tblStylePr w:type="lastCol">
      <w:rPr>
        <w:rFonts w:ascii="System" w:eastAsia="Times New Roman" w:hAnsi="System"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6"/>
    <w:rsid w:val="003B7A0A"/>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7"/>
    <w:rsid w:val="003B7A0A"/>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ghtGrid-Accent4">
    <w:name w:val="Light Grid Accent 4"/>
    <w:basedOn w:val="TableNormal"/>
    <w:uiPriority w:val="67"/>
    <w:rsid w:val="00E21E50"/>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ghtGrid-Accent3">
    <w:name w:val="Light Grid Accent 3"/>
    <w:basedOn w:val="TableNormal"/>
    <w:uiPriority w:val="67"/>
    <w:rsid w:val="00E21E50"/>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ghtGrid-Accent6">
    <w:name w:val="Light Grid Accent 6"/>
    <w:basedOn w:val="TableNormal"/>
    <w:uiPriority w:val="67"/>
    <w:rsid w:val="00E21E50"/>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olorfulList-Accent4">
    <w:name w:val="Colorful List Accent 4"/>
    <w:basedOn w:val="TableNormal"/>
    <w:uiPriority w:val="63"/>
    <w:rsid w:val="00934A63"/>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customStyle="1" w:styleId="NormalIndCar">
    <w:name w:val="Normal Ind Car"/>
    <w:link w:val="NormalInd"/>
    <w:rsid w:val="00553E4A"/>
    <w:rPr>
      <w:rFonts w:ascii="Arial" w:hAnsi="Arial"/>
      <w:szCs w:val="24"/>
      <w:lang w:eastAsia="en-US"/>
    </w:rPr>
  </w:style>
  <w:style w:type="paragraph" w:styleId="ListParagraph">
    <w:name w:val="List Paragraph"/>
    <w:basedOn w:val="Normal"/>
    <w:link w:val="ListParagraphChar"/>
    <w:uiPriority w:val="34"/>
    <w:qFormat/>
    <w:rsid w:val="008F5D0A"/>
    <w:pPr>
      <w:ind w:left="720"/>
      <w:contextualSpacing/>
    </w:pPr>
  </w:style>
  <w:style w:type="paragraph" w:styleId="NormalIndent">
    <w:name w:val="Normal Indent"/>
    <w:basedOn w:val="Normal"/>
    <w:rsid w:val="00F244A8"/>
    <w:pPr>
      <w:spacing w:after="100" w:line="260" w:lineRule="auto"/>
      <w:ind w:left="720"/>
    </w:pPr>
    <w:rPr>
      <w:rFonts w:ascii="Times New Roman" w:hAnsi="Times New Roman"/>
      <w:sz w:val="24"/>
      <w:lang w:val="es-ES" w:eastAsia="es-ES"/>
    </w:rPr>
  </w:style>
  <w:style w:type="paragraph" w:customStyle="1" w:styleId="Default">
    <w:name w:val="Default"/>
    <w:rsid w:val="00E53485"/>
    <w:pPr>
      <w:autoSpaceDE w:val="0"/>
      <w:autoSpaceDN w:val="0"/>
      <w:adjustRightInd w:val="0"/>
    </w:pPr>
    <w:rPr>
      <w:rFonts w:ascii="Arial" w:hAnsi="Arial" w:cs="Arial"/>
      <w:color w:val="000000"/>
      <w:sz w:val="24"/>
      <w:szCs w:val="24"/>
      <w:lang w:val="es-MX"/>
    </w:rPr>
  </w:style>
  <w:style w:type="character" w:customStyle="1" w:styleId="Heading4Char">
    <w:name w:val="Heading 4 Char"/>
    <w:basedOn w:val="DefaultParagraphFont"/>
    <w:link w:val="Heading4"/>
    <w:rsid w:val="00403D69"/>
    <w:rPr>
      <w:rFonts w:ascii="Arial Narrow" w:hAnsi="Arial Narrow"/>
      <w:b/>
      <w:bCs/>
      <w:sz w:val="24"/>
      <w:szCs w:val="28"/>
      <w:lang w:eastAsia="en-US"/>
    </w:rPr>
  </w:style>
  <w:style w:type="character" w:customStyle="1" w:styleId="ListParagraphChar">
    <w:name w:val="List Paragraph Char"/>
    <w:basedOn w:val="DefaultParagraphFont"/>
    <w:link w:val="ListParagraph"/>
    <w:uiPriority w:val="34"/>
    <w:locked/>
    <w:rsid w:val="00835C7C"/>
    <w:rPr>
      <w:rFonts w:ascii="Arial" w:hAnsi="Arial"/>
      <w:szCs w:val="24"/>
      <w:lang w:eastAsia="en-US"/>
    </w:rPr>
  </w:style>
  <w:style w:type="table" w:styleId="LightList-Accent1">
    <w:name w:val="Light List Accent 1"/>
    <w:basedOn w:val="TableNormal"/>
    <w:uiPriority w:val="61"/>
    <w:rsid w:val="00FB5A3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ubtleEmphasis">
    <w:name w:val="Subtle Emphasis"/>
    <w:basedOn w:val="DefaultParagraphFont"/>
    <w:uiPriority w:val="19"/>
    <w:qFormat/>
    <w:rsid w:val="000D1D49"/>
    <w:rPr>
      <w:rFonts w:ascii="Courier New" w:hAnsi="Courier New"/>
      <w:i w:val="0"/>
      <w:iCs/>
      <w:color w:val="auto"/>
      <w:sz w:val="20"/>
    </w:rPr>
  </w:style>
  <w:style w:type="paragraph" w:customStyle="1" w:styleId="TextosXML">
    <w:name w:val="Textos XML"/>
    <w:basedOn w:val="NormalInd"/>
    <w:link w:val="TextosXMLCar"/>
    <w:qFormat/>
    <w:rsid w:val="00572AF7"/>
    <w:pPr>
      <w:ind w:left="340"/>
    </w:pPr>
    <w:rPr>
      <w:rFonts w:ascii="Courier New" w:hAnsi="Courier New"/>
    </w:rPr>
  </w:style>
  <w:style w:type="character" w:customStyle="1" w:styleId="TextosXMLCar">
    <w:name w:val="Textos XML Car"/>
    <w:basedOn w:val="NormalIndCar"/>
    <w:link w:val="TextosXML"/>
    <w:rsid w:val="00572AF7"/>
    <w:rPr>
      <w:rFonts w:ascii="Courier New" w:hAnsi="Courier New"/>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35821">
      <w:bodyDiv w:val="1"/>
      <w:marLeft w:val="0"/>
      <w:marRight w:val="0"/>
      <w:marTop w:val="0"/>
      <w:marBottom w:val="0"/>
      <w:divBdr>
        <w:top w:val="none" w:sz="0" w:space="0" w:color="auto"/>
        <w:left w:val="none" w:sz="0" w:space="0" w:color="auto"/>
        <w:bottom w:val="none" w:sz="0" w:space="0" w:color="auto"/>
        <w:right w:val="none" w:sz="0" w:space="0" w:color="auto"/>
      </w:divBdr>
    </w:div>
    <w:div w:id="190261388">
      <w:bodyDiv w:val="1"/>
      <w:marLeft w:val="0"/>
      <w:marRight w:val="0"/>
      <w:marTop w:val="0"/>
      <w:marBottom w:val="0"/>
      <w:divBdr>
        <w:top w:val="none" w:sz="0" w:space="0" w:color="auto"/>
        <w:left w:val="none" w:sz="0" w:space="0" w:color="auto"/>
        <w:bottom w:val="none" w:sz="0" w:space="0" w:color="auto"/>
        <w:right w:val="none" w:sz="0" w:space="0" w:color="auto"/>
      </w:divBdr>
    </w:div>
    <w:div w:id="241571629">
      <w:bodyDiv w:val="1"/>
      <w:marLeft w:val="0"/>
      <w:marRight w:val="0"/>
      <w:marTop w:val="0"/>
      <w:marBottom w:val="0"/>
      <w:divBdr>
        <w:top w:val="none" w:sz="0" w:space="0" w:color="auto"/>
        <w:left w:val="none" w:sz="0" w:space="0" w:color="auto"/>
        <w:bottom w:val="none" w:sz="0" w:space="0" w:color="auto"/>
        <w:right w:val="none" w:sz="0" w:space="0" w:color="auto"/>
      </w:divBdr>
    </w:div>
    <w:div w:id="385031928">
      <w:bodyDiv w:val="1"/>
      <w:marLeft w:val="0"/>
      <w:marRight w:val="0"/>
      <w:marTop w:val="0"/>
      <w:marBottom w:val="0"/>
      <w:divBdr>
        <w:top w:val="none" w:sz="0" w:space="0" w:color="auto"/>
        <w:left w:val="none" w:sz="0" w:space="0" w:color="auto"/>
        <w:bottom w:val="none" w:sz="0" w:space="0" w:color="auto"/>
        <w:right w:val="none" w:sz="0" w:space="0" w:color="auto"/>
      </w:divBdr>
    </w:div>
    <w:div w:id="408431431">
      <w:bodyDiv w:val="1"/>
      <w:marLeft w:val="0"/>
      <w:marRight w:val="0"/>
      <w:marTop w:val="0"/>
      <w:marBottom w:val="0"/>
      <w:divBdr>
        <w:top w:val="none" w:sz="0" w:space="0" w:color="auto"/>
        <w:left w:val="none" w:sz="0" w:space="0" w:color="auto"/>
        <w:bottom w:val="none" w:sz="0" w:space="0" w:color="auto"/>
        <w:right w:val="none" w:sz="0" w:space="0" w:color="auto"/>
      </w:divBdr>
    </w:div>
    <w:div w:id="590045163">
      <w:bodyDiv w:val="1"/>
      <w:marLeft w:val="0"/>
      <w:marRight w:val="0"/>
      <w:marTop w:val="0"/>
      <w:marBottom w:val="0"/>
      <w:divBdr>
        <w:top w:val="none" w:sz="0" w:space="0" w:color="auto"/>
        <w:left w:val="none" w:sz="0" w:space="0" w:color="auto"/>
        <w:bottom w:val="none" w:sz="0" w:space="0" w:color="auto"/>
        <w:right w:val="none" w:sz="0" w:space="0" w:color="auto"/>
      </w:divBdr>
    </w:div>
    <w:div w:id="942612230">
      <w:bodyDiv w:val="1"/>
      <w:marLeft w:val="0"/>
      <w:marRight w:val="0"/>
      <w:marTop w:val="0"/>
      <w:marBottom w:val="0"/>
      <w:divBdr>
        <w:top w:val="none" w:sz="0" w:space="0" w:color="auto"/>
        <w:left w:val="none" w:sz="0" w:space="0" w:color="auto"/>
        <w:bottom w:val="none" w:sz="0" w:space="0" w:color="auto"/>
        <w:right w:val="none" w:sz="0" w:space="0" w:color="auto"/>
      </w:divBdr>
    </w:div>
    <w:div w:id="969241515">
      <w:bodyDiv w:val="1"/>
      <w:marLeft w:val="0"/>
      <w:marRight w:val="0"/>
      <w:marTop w:val="0"/>
      <w:marBottom w:val="0"/>
      <w:divBdr>
        <w:top w:val="none" w:sz="0" w:space="0" w:color="auto"/>
        <w:left w:val="none" w:sz="0" w:space="0" w:color="auto"/>
        <w:bottom w:val="none" w:sz="0" w:space="0" w:color="auto"/>
        <w:right w:val="none" w:sz="0" w:space="0" w:color="auto"/>
      </w:divBdr>
    </w:div>
    <w:div w:id="1001469220">
      <w:bodyDiv w:val="1"/>
      <w:marLeft w:val="0"/>
      <w:marRight w:val="0"/>
      <w:marTop w:val="0"/>
      <w:marBottom w:val="0"/>
      <w:divBdr>
        <w:top w:val="none" w:sz="0" w:space="0" w:color="auto"/>
        <w:left w:val="none" w:sz="0" w:space="0" w:color="auto"/>
        <w:bottom w:val="none" w:sz="0" w:space="0" w:color="auto"/>
        <w:right w:val="none" w:sz="0" w:space="0" w:color="auto"/>
      </w:divBdr>
    </w:div>
    <w:div w:id="1034309466">
      <w:bodyDiv w:val="1"/>
      <w:marLeft w:val="0"/>
      <w:marRight w:val="0"/>
      <w:marTop w:val="0"/>
      <w:marBottom w:val="0"/>
      <w:divBdr>
        <w:top w:val="none" w:sz="0" w:space="0" w:color="auto"/>
        <w:left w:val="none" w:sz="0" w:space="0" w:color="auto"/>
        <w:bottom w:val="none" w:sz="0" w:space="0" w:color="auto"/>
        <w:right w:val="none" w:sz="0" w:space="0" w:color="auto"/>
      </w:divBdr>
    </w:div>
    <w:div w:id="1057243890">
      <w:bodyDiv w:val="1"/>
      <w:marLeft w:val="0"/>
      <w:marRight w:val="0"/>
      <w:marTop w:val="0"/>
      <w:marBottom w:val="0"/>
      <w:divBdr>
        <w:top w:val="none" w:sz="0" w:space="0" w:color="auto"/>
        <w:left w:val="none" w:sz="0" w:space="0" w:color="auto"/>
        <w:bottom w:val="none" w:sz="0" w:space="0" w:color="auto"/>
        <w:right w:val="none" w:sz="0" w:space="0" w:color="auto"/>
      </w:divBdr>
    </w:div>
    <w:div w:id="1163661911">
      <w:bodyDiv w:val="1"/>
      <w:marLeft w:val="0"/>
      <w:marRight w:val="0"/>
      <w:marTop w:val="0"/>
      <w:marBottom w:val="0"/>
      <w:divBdr>
        <w:top w:val="none" w:sz="0" w:space="0" w:color="auto"/>
        <w:left w:val="none" w:sz="0" w:space="0" w:color="auto"/>
        <w:bottom w:val="none" w:sz="0" w:space="0" w:color="auto"/>
        <w:right w:val="none" w:sz="0" w:space="0" w:color="auto"/>
      </w:divBdr>
    </w:div>
    <w:div w:id="1292708554">
      <w:bodyDiv w:val="1"/>
      <w:marLeft w:val="0"/>
      <w:marRight w:val="0"/>
      <w:marTop w:val="0"/>
      <w:marBottom w:val="0"/>
      <w:divBdr>
        <w:top w:val="none" w:sz="0" w:space="0" w:color="auto"/>
        <w:left w:val="none" w:sz="0" w:space="0" w:color="auto"/>
        <w:bottom w:val="none" w:sz="0" w:space="0" w:color="auto"/>
        <w:right w:val="none" w:sz="0" w:space="0" w:color="auto"/>
      </w:divBdr>
    </w:div>
    <w:div w:id="1379237513">
      <w:bodyDiv w:val="1"/>
      <w:marLeft w:val="0"/>
      <w:marRight w:val="0"/>
      <w:marTop w:val="0"/>
      <w:marBottom w:val="0"/>
      <w:divBdr>
        <w:top w:val="none" w:sz="0" w:space="0" w:color="auto"/>
        <w:left w:val="none" w:sz="0" w:space="0" w:color="auto"/>
        <w:bottom w:val="none" w:sz="0" w:space="0" w:color="auto"/>
        <w:right w:val="none" w:sz="0" w:space="0" w:color="auto"/>
      </w:divBdr>
    </w:div>
    <w:div w:id="1426851388">
      <w:bodyDiv w:val="1"/>
      <w:marLeft w:val="0"/>
      <w:marRight w:val="0"/>
      <w:marTop w:val="0"/>
      <w:marBottom w:val="0"/>
      <w:divBdr>
        <w:top w:val="none" w:sz="0" w:space="0" w:color="auto"/>
        <w:left w:val="none" w:sz="0" w:space="0" w:color="auto"/>
        <w:bottom w:val="none" w:sz="0" w:space="0" w:color="auto"/>
        <w:right w:val="none" w:sz="0" w:space="0" w:color="auto"/>
      </w:divBdr>
    </w:div>
    <w:div w:id="1503662427">
      <w:bodyDiv w:val="1"/>
      <w:marLeft w:val="0"/>
      <w:marRight w:val="0"/>
      <w:marTop w:val="0"/>
      <w:marBottom w:val="0"/>
      <w:divBdr>
        <w:top w:val="none" w:sz="0" w:space="0" w:color="auto"/>
        <w:left w:val="none" w:sz="0" w:space="0" w:color="auto"/>
        <w:bottom w:val="none" w:sz="0" w:space="0" w:color="auto"/>
        <w:right w:val="none" w:sz="0" w:space="0" w:color="auto"/>
      </w:divBdr>
    </w:div>
    <w:div w:id="1517889901">
      <w:bodyDiv w:val="1"/>
      <w:marLeft w:val="0"/>
      <w:marRight w:val="0"/>
      <w:marTop w:val="0"/>
      <w:marBottom w:val="0"/>
      <w:divBdr>
        <w:top w:val="none" w:sz="0" w:space="0" w:color="auto"/>
        <w:left w:val="none" w:sz="0" w:space="0" w:color="auto"/>
        <w:bottom w:val="none" w:sz="0" w:space="0" w:color="auto"/>
        <w:right w:val="none" w:sz="0" w:space="0" w:color="auto"/>
      </w:divBdr>
    </w:div>
    <w:div w:id="1542478803">
      <w:bodyDiv w:val="1"/>
      <w:marLeft w:val="0"/>
      <w:marRight w:val="0"/>
      <w:marTop w:val="0"/>
      <w:marBottom w:val="0"/>
      <w:divBdr>
        <w:top w:val="none" w:sz="0" w:space="0" w:color="auto"/>
        <w:left w:val="none" w:sz="0" w:space="0" w:color="auto"/>
        <w:bottom w:val="none" w:sz="0" w:space="0" w:color="auto"/>
        <w:right w:val="none" w:sz="0" w:space="0" w:color="auto"/>
      </w:divBdr>
    </w:div>
    <w:div w:id="1551771652">
      <w:bodyDiv w:val="1"/>
      <w:marLeft w:val="0"/>
      <w:marRight w:val="0"/>
      <w:marTop w:val="0"/>
      <w:marBottom w:val="0"/>
      <w:divBdr>
        <w:top w:val="none" w:sz="0" w:space="0" w:color="auto"/>
        <w:left w:val="none" w:sz="0" w:space="0" w:color="auto"/>
        <w:bottom w:val="none" w:sz="0" w:space="0" w:color="auto"/>
        <w:right w:val="none" w:sz="0" w:space="0" w:color="auto"/>
      </w:divBdr>
    </w:div>
    <w:div w:id="1780223838">
      <w:bodyDiv w:val="1"/>
      <w:marLeft w:val="0"/>
      <w:marRight w:val="0"/>
      <w:marTop w:val="0"/>
      <w:marBottom w:val="0"/>
      <w:divBdr>
        <w:top w:val="none" w:sz="0" w:space="0" w:color="auto"/>
        <w:left w:val="none" w:sz="0" w:space="0" w:color="auto"/>
        <w:bottom w:val="none" w:sz="0" w:space="0" w:color="auto"/>
        <w:right w:val="none" w:sz="0" w:space="0" w:color="auto"/>
      </w:divBdr>
    </w:div>
    <w:div w:id="1809856030">
      <w:bodyDiv w:val="1"/>
      <w:marLeft w:val="0"/>
      <w:marRight w:val="0"/>
      <w:marTop w:val="0"/>
      <w:marBottom w:val="0"/>
      <w:divBdr>
        <w:top w:val="none" w:sz="0" w:space="0" w:color="auto"/>
        <w:left w:val="none" w:sz="0" w:space="0" w:color="auto"/>
        <w:bottom w:val="none" w:sz="0" w:space="0" w:color="auto"/>
        <w:right w:val="none" w:sz="0" w:space="0" w:color="auto"/>
      </w:divBdr>
    </w:div>
    <w:div w:id="1844314172">
      <w:bodyDiv w:val="1"/>
      <w:marLeft w:val="0"/>
      <w:marRight w:val="0"/>
      <w:marTop w:val="0"/>
      <w:marBottom w:val="0"/>
      <w:divBdr>
        <w:top w:val="none" w:sz="0" w:space="0" w:color="auto"/>
        <w:left w:val="none" w:sz="0" w:space="0" w:color="auto"/>
        <w:bottom w:val="none" w:sz="0" w:space="0" w:color="auto"/>
        <w:right w:val="none" w:sz="0" w:space="0" w:color="auto"/>
      </w:divBdr>
    </w:div>
    <w:div w:id="1860969502">
      <w:bodyDiv w:val="1"/>
      <w:marLeft w:val="0"/>
      <w:marRight w:val="0"/>
      <w:marTop w:val="0"/>
      <w:marBottom w:val="0"/>
      <w:divBdr>
        <w:top w:val="none" w:sz="0" w:space="0" w:color="auto"/>
        <w:left w:val="none" w:sz="0" w:space="0" w:color="auto"/>
        <w:bottom w:val="none" w:sz="0" w:space="0" w:color="auto"/>
        <w:right w:val="none" w:sz="0" w:space="0" w:color="auto"/>
      </w:divBdr>
    </w:div>
    <w:div w:id="1965303589">
      <w:bodyDiv w:val="1"/>
      <w:marLeft w:val="0"/>
      <w:marRight w:val="0"/>
      <w:marTop w:val="0"/>
      <w:marBottom w:val="0"/>
      <w:divBdr>
        <w:top w:val="none" w:sz="0" w:space="0" w:color="auto"/>
        <w:left w:val="none" w:sz="0" w:space="0" w:color="auto"/>
        <w:bottom w:val="none" w:sz="0" w:space="0" w:color="auto"/>
        <w:right w:val="none" w:sz="0" w:space="0" w:color="auto"/>
      </w:divBdr>
    </w:div>
    <w:div w:id="1974292983">
      <w:bodyDiv w:val="1"/>
      <w:marLeft w:val="0"/>
      <w:marRight w:val="0"/>
      <w:marTop w:val="0"/>
      <w:marBottom w:val="0"/>
      <w:divBdr>
        <w:top w:val="none" w:sz="0" w:space="0" w:color="auto"/>
        <w:left w:val="none" w:sz="0" w:space="0" w:color="auto"/>
        <w:bottom w:val="none" w:sz="0" w:space="0" w:color="auto"/>
        <w:right w:val="none" w:sz="0" w:space="0" w:color="auto"/>
      </w:divBdr>
    </w:div>
    <w:div w:id="2121951056">
      <w:bodyDiv w:val="1"/>
      <w:marLeft w:val="0"/>
      <w:marRight w:val="0"/>
      <w:marTop w:val="0"/>
      <w:marBottom w:val="0"/>
      <w:divBdr>
        <w:top w:val="none" w:sz="0" w:space="0" w:color="auto"/>
        <w:left w:val="none" w:sz="0" w:space="0" w:color="auto"/>
        <w:bottom w:val="none" w:sz="0" w:space="0" w:color="auto"/>
        <w:right w:val="none" w:sz="0" w:space="0" w:color="auto"/>
      </w:divBdr>
    </w:div>
    <w:div w:id="213393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75"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3.xml"/><Relationship Id="rId7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hyperlink" Target="mailto:info@bayteq.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BAYTEQ\Gerencia%20Producto%20BAYTEQ\Documentos\Empresa%20-%20Proyecto%20(%20Documento%20-%20v1%20).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AC3CC-8EF3-4CC3-9AB5-911160077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Empresa - Proyecto ( Documento - v1 ).dotx</Template>
  <TotalTime>1009</TotalTime>
  <Pages>15</Pages>
  <Words>2214</Words>
  <Characters>12183</Characters>
  <Application>Microsoft Office Word</Application>
  <DocSecurity>0</DocSecurity>
  <Lines>101</Lines>
  <Paragraphs>28</Paragraphs>
  <ScaleCrop>false</ScaleCrop>
  <HeadingPairs>
    <vt:vector size="6" baseType="variant">
      <vt:variant>
        <vt:lpstr>Title</vt:lpstr>
      </vt:variant>
      <vt:variant>
        <vt:i4>1</vt:i4>
      </vt:variant>
      <vt:variant>
        <vt:lpstr>Título</vt:lpstr>
      </vt:variant>
      <vt:variant>
        <vt:i4>1</vt:i4>
      </vt:variant>
      <vt:variant>
        <vt:lpstr>Títulos</vt:lpstr>
      </vt:variant>
      <vt:variant>
        <vt:i4>23</vt:i4>
      </vt:variant>
    </vt:vector>
  </HeadingPairs>
  <TitlesOfParts>
    <vt:vector size="25" baseType="lpstr">
      <vt:lpstr>Propuesta Referencial</vt:lpstr>
      <vt:lpstr>Propuesta Referencial</vt:lpstr>
      <vt:lpstr>Introducción</vt:lpstr>
      <vt:lpstr>Especificaciones Técnicas del Aplicativo Móvil.</vt:lpstr>
      <vt:lpstr>Glosario</vt:lpstr>
      <vt:lpstr>Flujo de Pago</vt:lpstr>
      <vt:lpstr>    Descripción del proceso</vt:lpstr>
      <vt:lpstr>        Flujo de Pago Exitoso</vt:lpstr>
      <vt:lpstr>        Flujo de Pago Fallido</vt:lpstr>
      <vt:lpstr>Estructura de Datos (SOAP) </vt:lpstr>
      <vt:lpstr>    ExternalPayment</vt:lpstr>
      <vt:lpstr>        Envío</vt:lpstr>
      <vt:lpstr>        Respuesta</vt:lpstr>
      <vt:lpstr>    GetOrder</vt:lpstr>
      <vt:lpstr>        Envío</vt:lpstr>
      <vt:lpstr>        Respuesta</vt:lpstr>
      <vt:lpstr>    Autorización</vt:lpstr>
      <vt:lpstr>        Envío</vt:lpstr>
      <vt:lpstr>        Respuesta</vt:lpstr>
      <vt:lpstr>    CompleteOrder</vt:lpstr>
      <vt:lpstr>        Envío</vt:lpstr>
      <vt:lpstr>        Respuesta</vt:lpstr>
      <vt:lpstr>    Reversión Autorización</vt:lpstr>
      <vt:lpstr>        Envío</vt:lpstr>
      <vt:lpstr>        Respuesta</vt:lpstr>
    </vt:vector>
  </TitlesOfParts>
  <Company>Toshiba</Company>
  <LinksUpToDate>false</LinksUpToDate>
  <CharactersWithSpaces>14369</CharactersWithSpaces>
  <SharedDoc>false</SharedDoc>
  <HLinks>
    <vt:vector size="186" baseType="variant">
      <vt:variant>
        <vt:i4>1572866</vt:i4>
      </vt:variant>
      <vt:variant>
        <vt:i4>185</vt:i4>
      </vt:variant>
      <vt:variant>
        <vt:i4>0</vt:i4>
      </vt:variant>
      <vt:variant>
        <vt:i4>5</vt:i4>
      </vt:variant>
      <vt:variant>
        <vt:lpwstr/>
      </vt:variant>
      <vt:variant>
        <vt:lpwstr>_Toc297273878</vt:lpwstr>
      </vt:variant>
      <vt:variant>
        <vt:i4>1572877</vt:i4>
      </vt:variant>
      <vt:variant>
        <vt:i4>179</vt:i4>
      </vt:variant>
      <vt:variant>
        <vt:i4>0</vt:i4>
      </vt:variant>
      <vt:variant>
        <vt:i4>5</vt:i4>
      </vt:variant>
      <vt:variant>
        <vt:lpwstr/>
      </vt:variant>
      <vt:variant>
        <vt:lpwstr>_Toc297273877</vt:lpwstr>
      </vt:variant>
      <vt:variant>
        <vt:i4>1572876</vt:i4>
      </vt:variant>
      <vt:variant>
        <vt:i4>173</vt:i4>
      </vt:variant>
      <vt:variant>
        <vt:i4>0</vt:i4>
      </vt:variant>
      <vt:variant>
        <vt:i4>5</vt:i4>
      </vt:variant>
      <vt:variant>
        <vt:lpwstr/>
      </vt:variant>
      <vt:variant>
        <vt:lpwstr>_Toc297273876</vt:lpwstr>
      </vt:variant>
      <vt:variant>
        <vt:i4>1572879</vt:i4>
      </vt:variant>
      <vt:variant>
        <vt:i4>167</vt:i4>
      </vt:variant>
      <vt:variant>
        <vt:i4>0</vt:i4>
      </vt:variant>
      <vt:variant>
        <vt:i4>5</vt:i4>
      </vt:variant>
      <vt:variant>
        <vt:lpwstr/>
      </vt:variant>
      <vt:variant>
        <vt:lpwstr>_Toc297273875</vt:lpwstr>
      </vt:variant>
      <vt:variant>
        <vt:i4>1572878</vt:i4>
      </vt:variant>
      <vt:variant>
        <vt:i4>161</vt:i4>
      </vt:variant>
      <vt:variant>
        <vt:i4>0</vt:i4>
      </vt:variant>
      <vt:variant>
        <vt:i4>5</vt:i4>
      </vt:variant>
      <vt:variant>
        <vt:lpwstr/>
      </vt:variant>
      <vt:variant>
        <vt:lpwstr>_Toc297273874</vt:lpwstr>
      </vt:variant>
      <vt:variant>
        <vt:i4>1572873</vt:i4>
      </vt:variant>
      <vt:variant>
        <vt:i4>155</vt:i4>
      </vt:variant>
      <vt:variant>
        <vt:i4>0</vt:i4>
      </vt:variant>
      <vt:variant>
        <vt:i4>5</vt:i4>
      </vt:variant>
      <vt:variant>
        <vt:lpwstr/>
      </vt:variant>
      <vt:variant>
        <vt:lpwstr>_Toc297273873</vt:lpwstr>
      </vt:variant>
      <vt:variant>
        <vt:i4>1572872</vt:i4>
      </vt:variant>
      <vt:variant>
        <vt:i4>149</vt:i4>
      </vt:variant>
      <vt:variant>
        <vt:i4>0</vt:i4>
      </vt:variant>
      <vt:variant>
        <vt:i4>5</vt:i4>
      </vt:variant>
      <vt:variant>
        <vt:lpwstr/>
      </vt:variant>
      <vt:variant>
        <vt:lpwstr>_Toc297273872</vt:lpwstr>
      </vt:variant>
      <vt:variant>
        <vt:i4>1572875</vt:i4>
      </vt:variant>
      <vt:variant>
        <vt:i4>143</vt:i4>
      </vt:variant>
      <vt:variant>
        <vt:i4>0</vt:i4>
      </vt:variant>
      <vt:variant>
        <vt:i4>5</vt:i4>
      </vt:variant>
      <vt:variant>
        <vt:lpwstr/>
      </vt:variant>
      <vt:variant>
        <vt:lpwstr>_Toc297273871</vt:lpwstr>
      </vt:variant>
      <vt:variant>
        <vt:i4>1572874</vt:i4>
      </vt:variant>
      <vt:variant>
        <vt:i4>137</vt:i4>
      </vt:variant>
      <vt:variant>
        <vt:i4>0</vt:i4>
      </vt:variant>
      <vt:variant>
        <vt:i4>5</vt:i4>
      </vt:variant>
      <vt:variant>
        <vt:lpwstr/>
      </vt:variant>
      <vt:variant>
        <vt:lpwstr>_Toc297273870</vt:lpwstr>
      </vt:variant>
      <vt:variant>
        <vt:i4>1638403</vt:i4>
      </vt:variant>
      <vt:variant>
        <vt:i4>131</vt:i4>
      </vt:variant>
      <vt:variant>
        <vt:i4>0</vt:i4>
      </vt:variant>
      <vt:variant>
        <vt:i4>5</vt:i4>
      </vt:variant>
      <vt:variant>
        <vt:lpwstr/>
      </vt:variant>
      <vt:variant>
        <vt:lpwstr>_Toc297273869</vt:lpwstr>
      </vt:variant>
      <vt:variant>
        <vt:i4>1638402</vt:i4>
      </vt:variant>
      <vt:variant>
        <vt:i4>125</vt:i4>
      </vt:variant>
      <vt:variant>
        <vt:i4>0</vt:i4>
      </vt:variant>
      <vt:variant>
        <vt:i4>5</vt:i4>
      </vt:variant>
      <vt:variant>
        <vt:lpwstr/>
      </vt:variant>
      <vt:variant>
        <vt:lpwstr>_Toc297273868</vt:lpwstr>
      </vt:variant>
      <vt:variant>
        <vt:i4>1638413</vt:i4>
      </vt:variant>
      <vt:variant>
        <vt:i4>119</vt:i4>
      </vt:variant>
      <vt:variant>
        <vt:i4>0</vt:i4>
      </vt:variant>
      <vt:variant>
        <vt:i4>5</vt:i4>
      </vt:variant>
      <vt:variant>
        <vt:lpwstr/>
      </vt:variant>
      <vt:variant>
        <vt:lpwstr>_Toc297273867</vt:lpwstr>
      </vt:variant>
      <vt:variant>
        <vt:i4>1638412</vt:i4>
      </vt:variant>
      <vt:variant>
        <vt:i4>113</vt:i4>
      </vt:variant>
      <vt:variant>
        <vt:i4>0</vt:i4>
      </vt:variant>
      <vt:variant>
        <vt:i4>5</vt:i4>
      </vt:variant>
      <vt:variant>
        <vt:lpwstr/>
      </vt:variant>
      <vt:variant>
        <vt:lpwstr>_Toc297273866</vt:lpwstr>
      </vt:variant>
      <vt:variant>
        <vt:i4>1638415</vt:i4>
      </vt:variant>
      <vt:variant>
        <vt:i4>107</vt:i4>
      </vt:variant>
      <vt:variant>
        <vt:i4>0</vt:i4>
      </vt:variant>
      <vt:variant>
        <vt:i4>5</vt:i4>
      </vt:variant>
      <vt:variant>
        <vt:lpwstr/>
      </vt:variant>
      <vt:variant>
        <vt:lpwstr>_Toc297273865</vt:lpwstr>
      </vt:variant>
      <vt:variant>
        <vt:i4>1638414</vt:i4>
      </vt:variant>
      <vt:variant>
        <vt:i4>101</vt:i4>
      </vt:variant>
      <vt:variant>
        <vt:i4>0</vt:i4>
      </vt:variant>
      <vt:variant>
        <vt:i4>5</vt:i4>
      </vt:variant>
      <vt:variant>
        <vt:lpwstr/>
      </vt:variant>
      <vt:variant>
        <vt:lpwstr>_Toc297273864</vt:lpwstr>
      </vt:variant>
      <vt:variant>
        <vt:i4>1638409</vt:i4>
      </vt:variant>
      <vt:variant>
        <vt:i4>95</vt:i4>
      </vt:variant>
      <vt:variant>
        <vt:i4>0</vt:i4>
      </vt:variant>
      <vt:variant>
        <vt:i4>5</vt:i4>
      </vt:variant>
      <vt:variant>
        <vt:lpwstr/>
      </vt:variant>
      <vt:variant>
        <vt:lpwstr>_Toc297273863</vt:lpwstr>
      </vt:variant>
      <vt:variant>
        <vt:i4>1638408</vt:i4>
      </vt:variant>
      <vt:variant>
        <vt:i4>89</vt:i4>
      </vt:variant>
      <vt:variant>
        <vt:i4>0</vt:i4>
      </vt:variant>
      <vt:variant>
        <vt:i4>5</vt:i4>
      </vt:variant>
      <vt:variant>
        <vt:lpwstr/>
      </vt:variant>
      <vt:variant>
        <vt:lpwstr>_Toc297273862</vt:lpwstr>
      </vt:variant>
      <vt:variant>
        <vt:i4>1638411</vt:i4>
      </vt:variant>
      <vt:variant>
        <vt:i4>83</vt:i4>
      </vt:variant>
      <vt:variant>
        <vt:i4>0</vt:i4>
      </vt:variant>
      <vt:variant>
        <vt:i4>5</vt:i4>
      </vt:variant>
      <vt:variant>
        <vt:lpwstr/>
      </vt:variant>
      <vt:variant>
        <vt:lpwstr>_Toc297273861</vt:lpwstr>
      </vt:variant>
      <vt:variant>
        <vt:i4>1638410</vt:i4>
      </vt:variant>
      <vt:variant>
        <vt:i4>77</vt:i4>
      </vt:variant>
      <vt:variant>
        <vt:i4>0</vt:i4>
      </vt:variant>
      <vt:variant>
        <vt:i4>5</vt:i4>
      </vt:variant>
      <vt:variant>
        <vt:lpwstr/>
      </vt:variant>
      <vt:variant>
        <vt:lpwstr>_Toc297273860</vt:lpwstr>
      </vt:variant>
      <vt:variant>
        <vt:i4>1703939</vt:i4>
      </vt:variant>
      <vt:variant>
        <vt:i4>71</vt:i4>
      </vt:variant>
      <vt:variant>
        <vt:i4>0</vt:i4>
      </vt:variant>
      <vt:variant>
        <vt:i4>5</vt:i4>
      </vt:variant>
      <vt:variant>
        <vt:lpwstr/>
      </vt:variant>
      <vt:variant>
        <vt:lpwstr>_Toc297273859</vt:lpwstr>
      </vt:variant>
      <vt:variant>
        <vt:i4>1703938</vt:i4>
      </vt:variant>
      <vt:variant>
        <vt:i4>65</vt:i4>
      </vt:variant>
      <vt:variant>
        <vt:i4>0</vt:i4>
      </vt:variant>
      <vt:variant>
        <vt:i4>5</vt:i4>
      </vt:variant>
      <vt:variant>
        <vt:lpwstr/>
      </vt:variant>
      <vt:variant>
        <vt:lpwstr>_Toc297273858</vt:lpwstr>
      </vt:variant>
      <vt:variant>
        <vt:i4>1703949</vt:i4>
      </vt:variant>
      <vt:variant>
        <vt:i4>59</vt:i4>
      </vt:variant>
      <vt:variant>
        <vt:i4>0</vt:i4>
      </vt:variant>
      <vt:variant>
        <vt:i4>5</vt:i4>
      </vt:variant>
      <vt:variant>
        <vt:lpwstr/>
      </vt:variant>
      <vt:variant>
        <vt:lpwstr>_Toc297273857</vt:lpwstr>
      </vt:variant>
      <vt:variant>
        <vt:i4>1703948</vt:i4>
      </vt:variant>
      <vt:variant>
        <vt:i4>53</vt:i4>
      </vt:variant>
      <vt:variant>
        <vt:i4>0</vt:i4>
      </vt:variant>
      <vt:variant>
        <vt:i4>5</vt:i4>
      </vt:variant>
      <vt:variant>
        <vt:lpwstr/>
      </vt:variant>
      <vt:variant>
        <vt:lpwstr>_Toc297273856</vt:lpwstr>
      </vt:variant>
      <vt:variant>
        <vt:i4>1703951</vt:i4>
      </vt:variant>
      <vt:variant>
        <vt:i4>47</vt:i4>
      </vt:variant>
      <vt:variant>
        <vt:i4>0</vt:i4>
      </vt:variant>
      <vt:variant>
        <vt:i4>5</vt:i4>
      </vt:variant>
      <vt:variant>
        <vt:lpwstr/>
      </vt:variant>
      <vt:variant>
        <vt:lpwstr>_Toc297273855</vt:lpwstr>
      </vt:variant>
      <vt:variant>
        <vt:i4>1703950</vt:i4>
      </vt:variant>
      <vt:variant>
        <vt:i4>41</vt:i4>
      </vt:variant>
      <vt:variant>
        <vt:i4>0</vt:i4>
      </vt:variant>
      <vt:variant>
        <vt:i4>5</vt:i4>
      </vt:variant>
      <vt:variant>
        <vt:lpwstr/>
      </vt:variant>
      <vt:variant>
        <vt:lpwstr>_Toc297273854</vt:lpwstr>
      </vt:variant>
      <vt:variant>
        <vt:i4>1703945</vt:i4>
      </vt:variant>
      <vt:variant>
        <vt:i4>35</vt:i4>
      </vt:variant>
      <vt:variant>
        <vt:i4>0</vt:i4>
      </vt:variant>
      <vt:variant>
        <vt:i4>5</vt:i4>
      </vt:variant>
      <vt:variant>
        <vt:lpwstr/>
      </vt:variant>
      <vt:variant>
        <vt:lpwstr>_Toc297273853</vt:lpwstr>
      </vt:variant>
      <vt:variant>
        <vt:i4>1703944</vt:i4>
      </vt:variant>
      <vt:variant>
        <vt:i4>29</vt:i4>
      </vt:variant>
      <vt:variant>
        <vt:i4>0</vt:i4>
      </vt:variant>
      <vt:variant>
        <vt:i4>5</vt:i4>
      </vt:variant>
      <vt:variant>
        <vt:lpwstr/>
      </vt:variant>
      <vt:variant>
        <vt:lpwstr>_Toc297273852</vt:lpwstr>
      </vt:variant>
      <vt:variant>
        <vt:i4>1703947</vt:i4>
      </vt:variant>
      <vt:variant>
        <vt:i4>23</vt:i4>
      </vt:variant>
      <vt:variant>
        <vt:i4>0</vt:i4>
      </vt:variant>
      <vt:variant>
        <vt:i4>5</vt:i4>
      </vt:variant>
      <vt:variant>
        <vt:lpwstr/>
      </vt:variant>
      <vt:variant>
        <vt:lpwstr>_Toc297273851</vt:lpwstr>
      </vt:variant>
      <vt:variant>
        <vt:i4>1703946</vt:i4>
      </vt:variant>
      <vt:variant>
        <vt:i4>17</vt:i4>
      </vt:variant>
      <vt:variant>
        <vt:i4>0</vt:i4>
      </vt:variant>
      <vt:variant>
        <vt:i4>5</vt:i4>
      </vt:variant>
      <vt:variant>
        <vt:lpwstr/>
      </vt:variant>
      <vt:variant>
        <vt:lpwstr>_Toc297273850</vt:lpwstr>
      </vt:variant>
      <vt:variant>
        <vt:i4>4653172</vt:i4>
      </vt:variant>
      <vt:variant>
        <vt:i4>0</vt:i4>
      </vt:variant>
      <vt:variant>
        <vt:i4>0</vt:i4>
      </vt:variant>
      <vt:variant>
        <vt:i4>5</vt:i4>
      </vt:variant>
      <vt:variant>
        <vt:lpwstr>mailto:info@bayteq.com</vt:lpwstr>
      </vt:variant>
      <vt:variant>
        <vt:lpwstr/>
      </vt:variant>
      <vt:variant>
        <vt:i4>2228274</vt:i4>
      </vt:variant>
      <vt:variant>
        <vt:i4>10437</vt:i4>
      </vt:variant>
      <vt:variant>
        <vt:i4>1027</vt:i4>
      </vt:variant>
      <vt:variant>
        <vt:i4>1</vt:i4>
      </vt:variant>
      <vt:variant>
        <vt:lpwstr>Proceso de Negocio</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Referencial</dc:title>
  <dc:subject>Proyecto Móvil SUPERCINES</dc:subject>
  <dc:creator>José G. Altamirano</dc:creator>
  <cp:lastModifiedBy>Android</cp:lastModifiedBy>
  <cp:revision>80</cp:revision>
  <cp:lastPrinted>2015-05-12T20:03:00Z</cp:lastPrinted>
  <dcterms:created xsi:type="dcterms:W3CDTF">2015-05-06T23:05:00Z</dcterms:created>
  <dcterms:modified xsi:type="dcterms:W3CDTF">2015-05-18T22:43:00Z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1.0.1</vt:lpwstr>
  </property>
</Properties>
</file>